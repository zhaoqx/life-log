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0B0A9B" w:rsidRDefault="003A3B04">
      <w:r w:rsidRPr="00CF00E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2297215" behindDoc="1" locked="0" layoutInCell="1" allowOverlap="1" wp14:anchorId="13180FCB" wp14:editId="1D22949F">
            <wp:simplePos x="0" y="0"/>
            <wp:positionH relativeFrom="margin">
              <wp:posOffset>-1155065</wp:posOffset>
            </wp:positionH>
            <wp:positionV relativeFrom="margin">
              <wp:posOffset>-932815</wp:posOffset>
            </wp:positionV>
            <wp:extent cx="7585075" cy="1072896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585075" cy="1072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A9B">
        <w:rPr>
          <w:rFonts w:hint="eastAsia"/>
        </w:rPr>
        <w:t xml:space="preserve">                                                                                                      </w:t>
      </w:r>
    </w:p>
    <w:p w:rsidR="004A659E" w:rsidRDefault="00585584" w:rsidP="00292996">
      <w:pPr>
        <w:widowControl/>
        <w:jc w:val="left"/>
        <w:rPr>
          <w:noProof/>
        </w:rPr>
      </w:pPr>
      <w:r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1650042" behindDoc="0" locked="0" layoutInCell="1" allowOverlap="1" wp14:anchorId="765F29C7" wp14:editId="3BD2BFF6">
            <wp:simplePos x="0" y="0"/>
            <wp:positionH relativeFrom="column">
              <wp:posOffset>-161531</wp:posOffset>
            </wp:positionH>
            <wp:positionV relativeFrom="paragraph">
              <wp:posOffset>40818</wp:posOffset>
            </wp:positionV>
            <wp:extent cx="4208780" cy="2150745"/>
            <wp:effectExtent l="0" t="0" r="1270" b="0"/>
            <wp:wrapNone/>
            <wp:docPr id="455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首页底边框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8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6778" w:rsidRPr="00DE0FC0" w:rsidRDefault="008B15D4" w:rsidP="00292996">
      <w:pPr>
        <w:widowControl/>
        <w:jc w:val="left"/>
        <w:rPr>
          <w:color w:val="A08060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53C47" wp14:editId="2DF62AD7">
                <wp:simplePos x="0" y="0"/>
                <wp:positionH relativeFrom="column">
                  <wp:posOffset>761365</wp:posOffset>
                </wp:positionH>
                <wp:positionV relativeFrom="paragraph">
                  <wp:posOffset>5716270</wp:posOffset>
                </wp:positionV>
                <wp:extent cx="2781935" cy="186690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935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584" w:rsidRPr="00C63EF6" w:rsidRDefault="00585584" w:rsidP="00585584">
                            <w:pPr>
                              <w:pStyle w:val="a7"/>
                              <w:spacing w:line="480" w:lineRule="auto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 w:rsidRPr="00B35B5D">
                              <w:rPr>
                                <w:rFonts w:ascii="方正综艺简体" w:eastAsia="方正综艺简体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姓 </w:t>
                            </w:r>
                            <w:r w:rsidR="00B35B5D" w:rsidRPr="00B35B5D">
                              <w:rPr>
                                <w:rFonts w:ascii="方正综艺简体" w:eastAsia="方正综艺简体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B35B5D">
                              <w:rPr>
                                <w:rFonts w:ascii="方正综艺简体" w:eastAsia="方正综艺简体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名：</w:t>
                            </w:r>
                            <w:r w:rsidRPr="00C63EF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甄优秀</w:t>
                            </w:r>
                          </w:p>
                          <w:p w:rsidR="00585584" w:rsidRPr="00C63EF6" w:rsidRDefault="00585584" w:rsidP="00585584">
                            <w:pPr>
                              <w:pStyle w:val="a7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 w:rsidRPr="00B35B5D">
                              <w:rPr>
                                <w:rFonts w:ascii="方正综艺简体" w:eastAsia="方正综艺简体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性</w:t>
                            </w:r>
                            <w:r w:rsidR="00B35B5D" w:rsidRPr="00B35B5D">
                              <w:rPr>
                                <w:rFonts w:ascii="方正综艺简体" w:eastAsia="方正综艺简体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B35B5D">
                              <w:rPr>
                                <w:rFonts w:ascii="方正综艺简体" w:eastAsia="方正综艺简体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别：</w:t>
                            </w:r>
                            <w:r w:rsidRPr="00C63EF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男</w:t>
                            </w:r>
                          </w:p>
                          <w:p w:rsidR="00585584" w:rsidRPr="00C63EF6" w:rsidRDefault="00585584" w:rsidP="00585584">
                            <w:pPr>
                              <w:pStyle w:val="a7"/>
                              <w:spacing w:line="480" w:lineRule="auto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 w:rsidRPr="00B35B5D">
                              <w:rPr>
                                <w:rFonts w:ascii="方正综艺简体" w:eastAsia="方正综艺简体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毕业院校</w:t>
                            </w:r>
                            <w:r w:rsidRPr="00B35B5D">
                              <w:rPr>
                                <w:rFonts w:ascii="方正综艺简体" w:eastAsia="方正综艺简体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：</w:t>
                            </w:r>
                            <w:r w:rsidRPr="00C63EF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天河区实验小学</w:t>
                            </w:r>
                          </w:p>
                          <w:p w:rsidR="00585584" w:rsidRPr="00C63EF6" w:rsidRDefault="00585584" w:rsidP="00585584">
                            <w:pPr>
                              <w:pStyle w:val="a7"/>
                              <w:spacing w:line="480" w:lineRule="auto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 w:rsidRPr="00B35B5D">
                              <w:rPr>
                                <w:rFonts w:ascii="方正综艺简体" w:eastAsia="方正综艺简体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联系方式</w:t>
                            </w:r>
                            <w:r w:rsidRPr="00B35B5D">
                              <w:rPr>
                                <w:rFonts w:ascii="方正综艺简体" w:eastAsia="方正综艺简体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：</w:t>
                            </w:r>
                            <w:r w:rsidRPr="00C63EF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185000000000</w:t>
                            </w:r>
                          </w:p>
                          <w:p w:rsidR="00F831B1" w:rsidRPr="00C63EF6" w:rsidRDefault="00CE2BFD" w:rsidP="00585584">
                            <w:pPr>
                              <w:spacing w:line="480" w:lineRule="auto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 w:rsidRPr="00C63EF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59.95pt;margin-top:450.1pt;width:219.05pt;height:14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" filled="f" stroked="f">
                <v:textbox>
                  <w:txbxContent>
                    <w:p w:rsidR="00585584" w:rsidRPr="00C63EF6" w:rsidRDefault="00585584" w:rsidP="00585584">
                      <w:pPr>
                        <w:pStyle w:val="a7"/>
                        <w:spacing w:line="480" w:lineRule="auto"/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  <w:szCs w:val="32"/>
                        </w:rPr>
                      </w:pPr>
                      <w:r w:rsidRPr="00B35B5D">
                        <w:rPr>
                          <w:rFonts w:ascii="方正综艺简体" w:eastAsia="方正综艺简体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 xml:space="preserve">姓 </w:t>
                      </w:r>
                      <w:r w:rsidR="00B35B5D" w:rsidRPr="00B35B5D">
                        <w:rPr>
                          <w:rFonts w:ascii="方正综艺简体" w:eastAsia="方正综艺简体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 xml:space="preserve">   </w:t>
                      </w:r>
                      <w:r w:rsidRPr="00B35B5D">
                        <w:rPr>
                          <w:rFonts w:ascii="方正综艺简体" w:eastAsia="方正综艺简体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名：</w:t>
                      </w:r>
                      <w:r w:rsidRPr="00C63EF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甄优秀</w:t>
                      </w:r>
                    </w:p>
                    <w:p w:rsidR="00585584" w:rsidRPr="00C63EF6" w:rsidRDefault="00585584" w:rsidP="00585584">
                      <w:pPr>
                        <w:pStyle w:val="a7"/>
                        <w:spacing w:line="48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</w:pPr>
                      <w:r w:rsidRPr="00B35B5D">
                        <w:rPr>
                          <w:rFonts w:ascii="方正综艺简体" w:eastAsia="方正综艺简体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性</w:t>
                      </w:r>
                      <w:r w:rsidR="00B35B5D" w:rsidRPr="00B35B5D">
                        <w:rPr>
                          <w:rFonts w:ascii="方正综艺简体" w:eastAsia="方正综艺简体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 xml:space="preserve">   </w:t>
                      </w:r>
                      <w:r w:rsidRPr="00B35B5D">
                        <w:rPr>
                          <w:rFonts w:ascii="方正综艺简体" w:eastAsia="方正综艺简体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 xml:space="preserve"> 别：</w:t>
                      </w:r>
                      <w:r w:rsidRPr="00C63EF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男</w:t>
                      </w:r>
                    </w:p>
                    <w:p w:rsidR="00585584" w:rsidRPr="00C63EF6" w:rsidRDefault="00585584" w:rsidP="00585584">
                      <w:pPr>
                        <w:pStyle w:val="a7"/>
                        <w:spacing w:line="480" w:lineRule="auto"/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  <w:szCs w:val="32"/>
                        </w:rPr>
                      </w:pPr>
                      <w:r w:rsidRPr="00B35B5D">
                        <w:rPr>
                          <w:rFonts w:ascii="方正综艺简体" w:eastAsia="方正综艺简体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毕业院校</w:t>
                      </w:r>
                      <w:r w:rsidRPr="00B35B5D">
                        <w:rPr>
                          <w:rFonts w:ascii="方正综艺简体" w:eastAsia="方正综艺简体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：</w:t>
                      </w:r>
                      <w:r w:rsidRPr="00C63EF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天河区实验小学</w:t>
                      </w:r>
                    </w:p>
                    <w:p w:rsidR="00585584" w:rsidRPr="00C63EF6" w:rsidRDefault="00585584" w:rsidP="00585584">
                      <w:pPr>
                        <w:pStyle w:val="a7"/>
                        <w:spacing w:line="480" w:lineRule="auto"/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  <w:szCs w:val="32"/>
                        </w:rPr>
                      </w:pPr>
                      <w:r w:rsidRPr="00B35B5D">
                        <w:rPr>
                          <w:rFonts w:ascii="方正综艺简体" w:eastAsia="方正综艺简体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联系方式</w:t>
                      </w:r>
                      <w:r w:rsidRPr="00B35B5D">
                        <w:rPr>
                          <w:rFonts w:ascii="方正综艺简体" w:eastAsia="方正综艺简体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：</w:t>
                      </w:r>
                      <w:r w:rsidRPr="00C63EF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185000000000</w:t>
                      </w:r>
                    </w:p>
                    <w:p w:rsidR="00F831B1" w:rsidRPr="00C63EF6" w:rsidRDefault="00CE2BFD" w:rsidP="00585584">
                      <w:pPr>
                        <w:spacing w:line="480" w:lineRule="auto"/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  <w:szCs w:val="32"/>
                        </w:rPr>
                      </w:pPr>
                      <w:r w:rsidRPr="00C63EF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331006" behindDoc="0" locked="0" layoutInCell="1" allowOverlap="1" wp14:anchorId="5F6E6572" wp14:editId="2936AB45">
                <wp:simplePos x="0" y="0"/>
                <wp:positionH relativeFrom="column">
                  <wp:posOffset>1837055</wp:posOffset>
                </wp:positionH>
                <wp:positionV relativeFrom="paragraph">
                  <wp:posOffset>6145986</wp:posOffset>
                </wp:positionV>
                <wp:extent cx="2846070" cy="1197610"/>
                <wp:effectExtent l="0" t="0" r="11430" b="21590"/>
                <wp:wrapNone/>
                <wp:docPr id="460" name="组合 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070" cy="1197610"/>
                          <a:chOff x="0" y="0"/>
                          <a:chExt cx="2691130" cy="1197735"/>
                        </a:xfrm>
                      </wpg:grpSpPr>
                      <wps:wsp>
                        <wps:cNvPr id="456" name="直接连接符 456"/>
                        <wps:cNvCnPr/>
                        <wps:spPr>
                          <a:xfrm>
                            <a:off x="0" y="0"/>
                            <a:ext cx="269113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7" name="直接连接符 457"/>
                        <wps:cNvCnPr/>
                        <wps:spPr>
                          <a:xfrm>
                            <a:off x="0" y="412123"/>
                            <a:ext cx="269113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" name="直接连接符 458"/>
                        <wps:cNvCnPr/>
                        <wps:spPr>
                          <a:xfrm>
                            <a:off x="0" y="824247"/>
                            <a:ext cx="269113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9" name="直接连接符 459"/>
                        <wps:cNvCnPr/>
                        <wps:spPr>
                          <a:xfrm>
                            <a:off x="0" y="1197735"/>
                            <a:ext cx="269113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2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460" o:spid="_x0000_s1026" style="position:absolute;left:0;text-align:left;margin-left:144.65pt;margin-top:483.95pt;width:224.1pt;height:94.3pt;z-index:252331006;mso-width-relative:margin;mso-height-relative:margin" coordsize="26911,11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">
                <v:line id="直接连接符 456" o:spid="_x0000_s1027" style="position:absolute;visibility:visible;mso-wrap-style:square" from="0,0" to="2691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BSHcUAAADcAAAADwAAAGRycy9kb3ducmV2LnhtbESPwWrDMBBE74H+g9hCb4kc04biRDGh&#10;odSQQxO7H7BYG9nEWhlLjd1+fVQo5DjMzBtmk0+2E1cafOtYwXKRgCCunW7ZKPiq3uevIHxA1tg5&#10;JgU/5CHfPsw2mGk38omuZTAiQthnqKAJoc+k9HVDFv3C9cTRO7vBYohyMFIPOEa47WSaJCtpseW4&#10;0GBPbw3Vl/LbKjBT0h9dsTfm9yPdm/Iiq4P8VOrpcdqtQQSawj383y60gueXFfydiUdAb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hBSHcUAAADcAAAADwAAAAAAAAAA&#10;AAAAAAChAgAAZHJzL2Rvd25yZXYueG1sUEsFBgAAAAAEAAQA+QAAAJMDAAAAAA==&#10;" strokecolor="#484329 [814]" strokeweight="1.5pt">
                  <v:stroke dashstyle="dash"/>
                </v:line>
                <v:line id="直接连接符 457" o:spid="_x0000_s1028" style="position:absolute;visibility:visible;mso-wrap-style:square" from="0,4121" to="26911,4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z3hsMAAADcAAAADwAAAGRycy9kb3ducmV2LnhtbESP0YrCMBRE3xf8h3AF39ZU0VWqUWRF&#10;FHxYrX7ApbmmxeamNFmtfr0RFvZxmJkzzHzZ2krcqPGlYwWDfgKCOHe6ZKPgfNp8TkH4gKyxckwK&#10;HuRhueh8zDHV7s5HumXBiAhhn6KCIoQ6ldLnBVn0fVcTR+/iGoshysZI3eA9wm0lh0nyJS2WHBcK&#10;rOm7oPya/VoFpk3qg9utjXluh2uTXeVpL3+U6nXb1QxEoDb8h//aO61gNJ7A+0w8AnLx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c94bDAAAA3AAAAA8AAAAAAAAAAAAA&#10;AAAAoQIAAGRycy9kb3ducmV2LnhtbFBLBQYAAAAABAAEAPkAAACRAwAAAAA=&#10;" strokecolor="#484329 [814]" strokeweight="1.5pt">
                  <v:stroke dashstyle="dash"/>
                </v:line>
                <v:line id="直接连接符 458" o:spid="_x0000_s1029" style="position:absolute;visibility:visible;mso-wrap-style:square" from="0,8242" to="26911,8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Nj9MEAAADcAAAADwAAAGRycy9kb3ducmV2LnhtbERP3WrCMBS+H+wdwhl4N1NFRTpjEWVM&#10;2IVafYBDc5aWNieliW23p18uBC8/vv9NNtpG9NT5yrGC2TQBQVw4XbFRcLt+vq9B+ICssXFMCn7J&#10;Q7Z9fdlgqt3AF+rzYEQMYZ+igjKENpXSFyVZ9FPXEkfux3UWQ4SdkbrDIYbbRs6TZCUtVhwbSmxp&#10;X1JR53erwIxJe3bHgzF/X/ODyWt5/ZYnpSZv4+4DRKAxPMUP91ErWCzj2ngmHgG5/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w2P0wQAAANwAAAAPAAAAAAAAAAAAAAAA&#10;AKECAABkcnMvZG93bnJldi54bWxQSwUGAAAAAAQABAD5AAAAjwMAAAAA&#10;" strokecolor="#484329 [814]" strokeweight="1.5pt">
                  <v:stroke dashstyle="dash"/>
                </v:line>
                <v:line id="直接连接符 459" o:spid="_x0000_s1030" style="position:absolute;visibility:visible;mso-wrap-style:square" from="0,11977" to="26911,11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/Gb8MAAADcAAAADwAAAGRycy9kb3ducmV2LnhtbESP0YrCMBRE3xf8h3AF39ZU0UWrUWRF&#10;FHxYrX7ApbmmxeamNFmtfr0RFvZxmJkzzHzZ2krcqPGlYwWDfgKCOHe6ZKPgfNp8TkD4gKyxckwK&#10;HuRhueh8zDHV7s5HumXBiAhhn6KCIoQ6ldLnBVn0fVcTR+/iGoshysZI3eA9wm0lh0nyJS2WHBcK&#10;rOm7oPya/VoFpk3qg9utjXluh2uTXeVpL3+U6nXb1QxEoDb8h//aO61gNJ7C+0w8AnLx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uPxm/DAAAA3AAAAA8AAAAAAAAAAAAA&#10;AAAAoQIAAGRycy9kb3ducmV2LnhtbFBLBQYAAAAABAAEAPkAAACRAwAAAAA=&#10;" strokecolor="#484329 [814]" strokeweight="1.5pt">
                  <v:stroke dashstyle="dash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7150" behindDoc="0" locked="0" layoutInCell="1" allowOverlap="1" wp14:anchorId="6B9EE4F6" wp14:editId="49C2994B">
                <wp:simplePos x="0" y="0"/>
                <wp:positionH relativeFrom="margin">
                  <wp:posOffset>4113986</wp:posOffset>
                </wp:positionH>
                <wp:positionV relativeFrom="paragraph">
                  <wp:posOffset>1838960</wp:posOffset>
                </wp:positionV>
                <wp:extent cx="901065" cy="849630"/>
                <wp:effectExtent l="0" t="0" r="0" b="7620"/>
                <wp:wrapNone/>
                <wp:docPr id="463" name="文本框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" cy="84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63EF6" w:rsidRPr="00B35B5D" w:rsidRDefault="00C63EF6" w:rsidP="00C63EF6">
                            <w:pPr>
                              <w:spacing w:before="240" w:line="900" w:lineRule="exact"/>
                              <w:jc w:val="left"/>
                              <w:rPr>
                                <w:rFonts w:ascii="方正少儿简体" w:eastAsia="方正少儿简体" w:hint="eastAsia"/>
                                <w:color w:val="886D52"/>
                                <w:sz w:val="124"/>
                                <w:szCs w:val="124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5B5D">
                              <w:rPr>
                                <w:rFonts w:ascii="方正少儿简体" w:eastAsia="方正少儿简体" w:hint="eastAsia"/>
                                <w:color w:val="886D52"/>
                                <w:sz w:val="124"/>
                                <w:szCs w:val="124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63" o:spid="_x0000_s1027" type="#_x0000_t202" style="position:absolute;margin-left:323.95pt;margin-top:144.8pt;width:70.95pt;height:66.9pt;z-index:25233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" filled="f" stroked="f">
                <v:textbox>
                  <w:txbxContent>
                    <w:p w:rsidR="00C63EF6" w:rsidRPr="00B35B5D" w:rsidRDefault="00C63EF6" w:rsidP="00C63EF6">
                      <w:pPr>
                        <w:spacing w:before="240" w:line="900" w:lineRule="exact"/>
                        <w:jc w:val="left"/>
                        <w:rPr>
                          <w:rFonts w:ascii="方正少儿简体" w:eastAsia="方正少儿简体" w:hint="eastAsia"/>
                          <w:color w:val="886D52"/>
                          <w:sz w:val="124"/>
                          <w:szCs w:val="124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5B5D">
                        <w:rPr>
                          <w:rFonts w:ascii="方正少儿简体" w:eastAsia="方正少儿简体" w:hint="eastAsia"/>
                          <w:color w:val="886D52"/>
                          <w:sz w:val="124"/>
                          <w:szCs w:val="124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5102" behindDoc="0" locked="0" layoutInCell="1" allowOverlap="1" wp14:anchorId="497FA9B0" wp14:editId="419D9DCD">
                <wp:simplePos x="0" y="0"/>
                <wp:positionH relativeFrom="margin">
                  <wp:posOffset>3467279</wp:posOffset>
                </wp:positionH>
                <wp:positionV relativeFrom="paragraph">
                  <wp:posOffset>1837690</wp:posOffset>
                </wp:positionV>
                <wp:extent cx="798195" cy="862330"/>
                <wp:effectExtent l="0" t="0" r="0" b="0"/>
                <wp:wrapNone/>
                <wp:docPr id="462" name="文本框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95" cy="862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63EF6" w:rsidRPr="00B35B5D" w:rsidRDefault="00C63EF6" w:rsidP="00C63EF6">
                            <w:pPr>
                              <w:spacing w:before="240" w:line="900" w:lineRule="exact"/>
                              <w:jc w:val="left"/>
                              <w:rPr>
                                <w:rFonts w:ascii="方正少儿简体" w:eastAsia="方正少儿简体" w:hint="eastAsia"/>
                                <w:color w:val="886D52"/>
                                <w:sz w:val="124"/>
                                <w:szCs w:val="124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5B5D">
                              <w:rPr>
                                <w:rFonts w:ascii="方正少儿简体" w:eastAsia="方正少儿简体" w:hint="eastAsia"/>
                                <w:color w:val="886D52"/>
                                <w:sz w:val="124"/>
                                <w:szCs w:val="124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62" o:spid="_x0000_s1028" type="#_x0000_t202" style="position:absolute;margin-left:273pt;margin-top:144.7pt;width:62.85pt;height:67.9pt;z-index:25233510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" filled="f" stroked="f">
                <v:textbox>
                  <w:txbxContent>
                    <w:p w:rsidR="00C63EF6" w:rsidRPr="00B35B5D" w:rsidRDefault="00C63EF6" w:rsidP="00C63EF6">
                      <w:pPr>
                        <w:spacing w:before="240" w:line="900" w:lineRule="exact"/>
                        <w:jc w:val="left"/>
                        <w:rPr>
                          <w:rFonts w:ascii="方正少儿简体" w:eastAsia="方正少儿简体" w:hint="eastAsia"/>
                          <w:color w:val="886D52"/>
                          <w:sz w:val="124"/>
                          <w:szCs w:val="124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5B5D">
                        <w:rPr>
                          <w:rFonts w:ascii="方正少儿简体" w:eastAsia="方正少儿简体" w:hint="eastAsia"/>
                          <w:color w:val="886D52"/>
                          <w:sz w:val="124"/>
                          <w:szCs w:val="124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5B5D">
        <w:rPr>
          <w:noProof/>
        </w:rPr>
        <mc:AlternateContent>
          <mc:Choice Requires="wps">
            <w:drawing>
              <wp:anchor distT="0" distB="0" distL="114300" distR="114300" simplePos="0" relativeHeight="252295167" behindDoc="0" locked="0" layoutInCell="1" allowOverlap="1" wp14:anchorId="4FE2CAA4" wp14:editId="4A84D94F">
                <wp:simplePos x="0" y="0"/>
                <wp:positionH relativeFrom="margin">
                  <wp:posOffset>2552521</wp:posOffset>
                </wp:positionH>
                <wp:positionV relativeFrom="paragraph">
                  <wp:posOffset>2722245</wp:posOffset>
                </wp:positionV>
                <wp:extent cx="3425190" cy="9010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190" cy="901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07BBF" w:rsidRPr="00130088" w:rsidRDefault="00130088" w:rsidP="00130088">
                            <w:pPr>
                              <w:spacing w:line="500" w:lineRule="exact"/>
                              <w:jc w:val="center"/>
                              <w:rPr>
                                <w:rFonts w:ascii="微软雅黑" w:eastAsia="微软雅黑" w:hAnsi="微软雅黑"/>
                                <w:color w:val="886D52"/>
                                <w:sz w:val="32"/>
                                <w:szCs w:val="32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30088">
                              <w:rPr>
                                <w:rFonts w:ascii="微软雅黑" w:eastAsia="微软雅黑" w:hAnsi="微软雅黑" w:hint="eastAsia"/>
                                <w:color w:val="886D52"/>
                                <w:sz w:val="32"/>
                                <w:szCs w:val="32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阳光，开朗，喜欢看书、热爱生活</w:t>
                            </w:r>
                            <w:r w:rsidRPr="00130088">
                              <w:rPr>
                                <w:rFonts w:ascii="微软雅黑" w:eastAsia="微软雅黑" w:hAnsi="微软雅黑" w:hint="eastAsia"/>
                                <w:color w:val="886D52"/>
                                <w:sz w:val="32"/>
                                <w:szCs w:val="32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。让我们</w:t>
                            </w:r>
                            <w:r w:rsidRPr="00130088">
                              <w:rPr>
                                <w:rFonts w:ascii="微软雅黑" w:eastAsia="微软雅黑" w:hAnsi="微软雅黑" w:hint="eastAsia"/>
                                <w:color w:val="886D52"/>
                                <w:sz w:val="32"/>
                                <w:szCs w:val="32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放飞梦想，勇争学霸。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" o:spid="_x0000_s1029" type="#_x0000_t202" style="position:absolute;margin-left:201pt;margin-top:214.35pt;width:269.7pt;height:70.95pt;z-index:2522951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" filled="f" stroked="f">
                <v:textbox>
                  <w:txbxContent>
                    <w:p w:rsidR="00F07BBF" w:rsidRPr="00130088" w:rsidRDefault="00130088" w:rsidP="00130088">
                      <w:pPr>
                        <w:spacing w:line="500" w:lineRule="exact"/>
                        <w:jc w:val="center"/>
                        <w:rPr>
                          <w:rFonts w:ascii="微软雅黑" w:eastAsia="微软雅黑" w:hAnsi="微软雅黑"/>
                          <w:color w:val="886D52"/>
                          <w:sz w:val="32"/>
                          <w:szCs w:val="32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30088">
                        <w:rPr>
                          <w:rFonts w:ascii="微软雅黑" w:eastAsia="微软雅黑" w:hAnsi="微软雅黑" w:hint="eastAsia"/>
                          <w:color w:val="886D52"/>
                          <w:sz w:val="32"/>
                          <w:szCs w:val="32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阳光，开朗，喜欢看书、热爱生活</w:t>
                      </w:r>
                      <w:r w:rsidRPr="00130088">
                        <w:rPr>
                          <w:rFonts w:ascii="微软雅黑" w:eastAsia="微软雅黑" w:hAnsi="微软雅黑" w:hint="eastAsia"/>
                          <w:color w:val="886D52"/>
                          <w:sz w:val="32"/>
                          <w:szCs w:val="32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。让我们</w:t>
                      </w:r>
                      <w:r w:rsidRPr="00130088">
                        <w:rPr>
                          <w:rFonts w:ascii="微软雅黑" w:eastAsia="微软雅黑" w:hAnsi="微软雅黑" w:hint="eastAsia"/>
                          <w:color w:val="886D52"/>
                          <w:sz w:val="32"/>
                          <w:szCs w:val="32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放飞梦想，勇争学霸。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5B5D">
        <w:rPr>
          <w:noProof/>
        </w:rPr>
        <mc:AlternateContent>
          <mc:Choice Requires="wps">
            <w:drawing>
              <wp:anchor distT="0" distB="0" distL="114300" distR="114300" simplePos="0" relativeHeight="252272639" behindDoc="0" locked="0" layoutInCell="1" allowOverlap="1" wp14:anchorId="65917C78" wp14:editId="19610075">
                <wp:simplePos x="0" y="0"/>
                <wp:positionH relativeFrom="margin">
                  <wp:posOffset>2453640</wp:posOffset>
                </wp:positionH>
                <wp:positionV relativeFrom="paragraph">
                  <wp:posOffset>1816100</wp:posOffset>
                </wp:positionV>
                <wp:extent cx="1493520" cy="862330"/>
                <wp:effectExtent l="0" t="0" r="0" b="0"/>
                <wp:wrapNone/>
                <wp:docPr id="395" name="文本框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862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C7E6D" w:rsidRPr="00B35B5D" w:rsidRDefault="001C7E6D" w:rsidP="00C63EF6">
                            <w:pPr>
                              <w:spacing w:before="240" w:line="900" w:lineRule="exact"/>
                              <w:jc w:val="left"/>
                              <w:rPr>
                                <w:rFonts w:ascii="方正综艺简体" w:eastAsia="方正综艺简体" w:hint="eastAsia"/>
                                <w:color w:val="886D52"/>
                                <w:sz w:val="80"/>
                                <w:szCs w:val="80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5B5D">
                              <w:rPr>
                                <w:rFonts w:ascii="方正综艺简体" w:eastAsia="方正综艺简体" w:hint="eastAsia"/>
                                <w:color w:val="886D52"/>
                                <w:sz w:val="80"/>
                                <w:szCs w:val="80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我的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95" o:spid="_x0000_s1030" type="#_x0000_t202" style="position:absolute;margin-left:193.2pt;margin-top:143pt;width:117.6pt;height:67.9pt;z-index:2522726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" filled="f" stroked="f">
                <v:textbox>
                  <w:txbxContent>
                    <w:p w:rsidR="001C7E6D" w:rsidRPr="00B35B5D" w:rsidRDefault="001C7E6D" w:rsidP="00C63EF6">
                      <w:pPr>
                        <w:spacing w:before="240" w:line="900" w:lineRule="exact"/>
                        <w:jc w:val="left"/>
                        <w:rPr>
                          <w:rFonts w:ascii="方正综艺简体" w:eastAsia="方正综艺简体" w:hint="eastAsia"/>
                          <w:color w:val="886D52"/>
                          <w:sz w:val="80"/>
                          <w:szCs w:val="80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5B5D">
                        <w:rPr>
                          <w:rFonts w:ascii="方正综艺简体" w:eastAsia="方正综艺简体" w:hint="eastAsia"/>
                          <w:color w:val="886D52"/>
                          <w:sz w:val="80"/>
                          <w:szCs w:val="80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我的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5B5D">
        <w:rPr>
          <w:noProof/>
        </w:rPr>
        <mc:AlternateContent>
          <mc:Choice Requires="wps">
            <w:drawing>
              <wp:anchor distT="0" distB="0" distL="114300" distR="114300" simplePos="0" relativeHeight="252333054" behindDoc="0" locked="0" layoutInCell="1" allowOverlap="1" wp14:anchorId="46B3CD34" wp14:editId="7AD415A2">
                <wp:simplePos x="0" y="0"/>
                <wp:positionH relativeFrom="margin">
                  <wp:posOffset>4860925</wp:posOffset>
                </wp:positionH>
                <wp:positionV relativeFrom="paragraph">
                  <wp:posOffset>1829256</wp:posOffset>
                </wp:positionV>
                <wp:extent cx="1468120" cy="862330"/>
                <wp:effectExtent l="0" t="0" r="0" b="0"/>
                <wp:wrapNone/>
                <wp:docPr id="461" name="文本框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120" cy="862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63EF6" w:rsidRPr="00B35B5D" w:rsidRDefault="00C63EF6" w:rsidP="00C63EF6">
                            <w:pPr>
                              <w:spacing w:before="240" w:line="900" w:lineRule="exact"/>
                              <w:jc w:val="left"/>
                              <w:rPr>
                                <w:rFonts w:ascii="方正综艺简体" w:eastAsia="方正综艺简体" w:hint="eastAsia"/>
                                <w:color w:val="886D52"/>
                                <w:sz w:val="80"/>
                                <w:szCs w:val="80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5B5D">
                              <w:rPr>
                                <w:rFonts w:ascii="方正综艺简体" w:eastAsia="方正综艺简体" w:hint="eastAsia"/>
                                <w:color w:val="886D52"/>
                                <w:sz w:val="80"/>
                                <w:szCs w:val="80"/>
                                <w14:textOutline w14:w="635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61" o:spid="_x0000_s1031" type="#_x0000_t202" style="position:absolute;margin-left:382.75pt;margin-top:144.05pt;width:115.6pt;height:67.9pt;z-index:25233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" filled="f" stroked="f">
                <v:textbox>
                  <w:txbxContent>
                    <w:p w:rsidR="00C63EF6" w:rsidRPr="00B35B5D" w:rsidRDefault="00C63EF6" w:rsidP="00C63EF6">
                      <w:pPr>
                        <w:spacing w:before="240" w:line="900" w:lineRule="exact"/>
                        <w:jc w:val="left"/>
                        <w:rPr>
                          <w:rFonts w:ascii="方正综艺简体" w:eastAsia="方正综艺简体" w:hint="eastAsia"/>
                          <w:color w:val="886D52"/>
                          <w:sz w:val="80"/>
                          <w:szCs w:val="80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5B5D">
                        <w:rPr>
                          <w:rFonts w:ascii="方正综艺简体" w:eastAsia="方正综艺简体" w:hint="eastAsia"/>
                          <w:color w:val="886D52"/>
                          <w:sz w:val="80"/>
                          <w:szCs w:val="80"/>
                          <w14:textOutline w14:w="635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5B5D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1649017" behindDoc="0" locked="0" layoutInCell="1" allowOverlap="1" wp14:anchorId="354EEE93" wp14:editId="30234782">
            <wp:simplePos x="0" y="0"/>
            <wp:positionH relativeFrom="column">
              <wp:posOffset>-1154886</wp:posOffset>
            </wp:positionH>
            <wp:positionV relativeFrom="paragraph">
              <wp:posOffset>1080770</wp:posOffset>
            </wp:positionV>
            <wp:extent cx="7585075" cy="3268980"/>
            <wp:effectExtent l="0" t="0" r="0" b="0"/>
            <wp:wrapNone/>
            <wp:docPr id="451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首页底边框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507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3EF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21854" behindDoc="0" locked="0" layoutInCell="1" allowOverlap="1" wp14:anchorId="547B125A" wp14:editId="107BF584">
                <wp:simplePos x="0" y="0"/>
                <wp:positionH relativeFrom="column">
                  <wp:posOffset>-705029</wp:posOffset>
                </wp:positionH>
                <wp:positionV relativeFrom="paragraph">
                  <wp:posOffset>1325245</wp:posOffset>
                </wp:positionV>
                <wp:extent cx="2702560" cy="2609850"/>
                <wp:effectExtent l="0" t="0" r="2540" b="0"/>
                <wp:wrapNone/>
                <wp:docPr id="454" name="八角星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2560" cy="2609850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1429385 h 2858770"/>
                            <a:gd name="connsiteX1" fmla="*/ 284034 w 3000375"/>
                            <a:gd name="connsiteY1" fmla="*/ 949417 h 2858770"/>
                            <a:gd name="connsiteX2" fmla="*/ 439395 w 3000375"/>
                            <a:gd name="connsiteY2" fmla="*/ 418657 h 2858770"/>
                            <a:gd name="connsiteX3" fmla="*/ 996445 w 3000375"/>
                            <a:gd name="connsiteY3" fmla="*/ 270629 h 2858770"/>
                            <a:gd name="connsiteX4" fmla="*/ 1500188 w 3000375"/>
                            <a:gd name="connsiteY4" fmla="*/ 0 h 2858770"/>
                            <a:gd name="connsiteX5" fmla="*/ 2003930 w 3000375"/>
                            <a:gd name="connsiteY5" fmla="*/ 270629 h 2858770"/>
                            <a:gd name="connsiteX6" fmla="*/ 2560980 w 3000375"/>
                            <a:gd name="connsiteY6" fmla="*/ 418657 h 2858770"/>
                            <a:gd name="connsiteX7" fmla="*/ 2716341 w 3000375"/>
                            <a:gd name="connsiteY7" fmla="*/ 949417 h 2858770"/>
                            <a:gd name="connsiteX8" fmla="*/ 3000375 w 3000375"/>
                            <a:gd name="connsiteY8" fmla="*/ 1429385 h 2858770"/>
                            <a:gd name="connsiteX9" fmla="*/ 2716341 w 3000375"/>
                            <a:gd name="connsiteY9" fmla="*/ 1909353 h 2858770"/>
                            <a:gd name="connsiteX10" fmla="*/ 2560980 w 3000375"/>
                            <a:gd name="connsiteY10" fmla="*/ 2440113 h 2858770"/>
                            <a:gd name="connsiteX11" fmla="*/ 2003930 w 3000375"/>
                            <a:gd name="connsiteY11" fmla="*/ 2588141 h 2858770"/>
                            <a:gd name="connsiteX12" fmla="*/ 1500188 w 3000375"/>
                            <a:gd name="connsiteY12" fmla="*/ 2858770 h 2858770"/>
                            <a:gd name="connsiteX13" fmla="*/ 996445 w 3000375"/>
                            <a:gd name="connsiteY13" fmla="*/ 2588141 h 2858770"/>
                            <a:gd name="connsiteX14" fmla="*/ 439395 w 3000375"/>
                            <a:gd name="connsiteY14" fmla="*/ 2440113 h 2858770"/>
                            <a:gd name="connsiteX15" fmla="*/ 284034 w 3000375"/>
                            <a:gd name="connsiteY15" fmla="*/ 1909353 h 2858770"/>
                            <a:gd name="connsiteX16" fmla="*/ 0 w 3000375"/>
                            <a:gd name="connsiteY16" fmla="*/ 1429385 h 2858770"/>
                            <a:gd name="connsiteX0" fmla="*/ 0 w 3000375"/>
                            <a:gd name="connsiteY0" fmla="*/ 1429385 h 2858770"/>
                            <a:gd name="connsiteX1" fmla="*/ 284034 w 3000375"/>
                            <a:gd name="connsiteY1" fmla="*/ 949417 h 2858770"/>
                            <a:gd name="connsiteX2" fmla="*/ 439395 w 3000375"/>
                            <a:gd name="connsiteY2" fmla="*/ 418657 h 2858770"/>
                            <a:gd name="connsiteX3" fmla="*/ 996445 w 3000375"/>
                            <a:gd name="connsiteY3" fmla="*/ 270629 h 2858770"/>
                            <a:gd name="connsiteX4" fmla="*/ 1500188 w 3000375"/>
                            <a:gd name="connsiteY4" fmla="*/ 0 h 2858770"/>
                            <a:gd name="connsiteX5" fmla="*/ 2003930 w 3000375"/>
                            <a:gd name="connsiteY5" fmla="*/ 270629 h 2858770"/>
                            <a:gd name="connsiteX6" fmla="*/ 2560980 w 3000375"/>
                            <a:gd name="connsiteY6" fmla="*/ 418657 h 2858770"/>
                            <a:gd name="connsiteX7" fmla="*/ 2716341 w 3000375"/>
                            <a:gd name="connsiteY7" fmla="*/ 949417 h 2858770"/>
                            <a:gd name="connsiteX8" fmla="*/ 3000375 w 3000375"/>
                            <a:gd name="connsiteY8" fmla="*/ 1429385 h 2858770"/>
                            <a:gd name="connsiteX9" fmla="*/ 2716341 w 3000375"/>
                            <a:gd name="connsiteY9" fmla="*/ 1909353 h 2858770"/>
                            <a:gd name="connsiteX10" fmla="*/ 2560980 w 3000375"/>
                            <a:gd name="connsiteY10" fmla="*/ 2440113 h 2858770"/>
                            <a:gd name="connsiteX11" fmla="*/ 2003930 w 3000375"/>
                            <a:gd name="connsiteY11" fmla="*/ 2588141 h 2858770"/>
                            <a:gd name="connsiteX12" fmla="*/ 1500188 w 3000375"/>
                            <a:gd name="connsiteY12" fmla="*/ 2858770 h 2858770"/>
                            <a:gd name="connsiteX13" fmla="*/ 996445 w 3000375"/>
                            <a:gd name="connsiteY13" fmla="*/ 2588141 h 2858770"/>
                            <a:gd name="connsiteX14" fmla="*/ 439395 w 3000375"/>
                            <a:gd name="connsiteY14" fmla="*/ 2440113 h 2858770"/>
                            <a:gd name="connsiteX15" fmla="*/ 181003 w 3000375"/>
                            <a:gd name="connsiteY15" fmla="*/ 2076778 h 2858770"/>
                            <a:gd name="connsiteX16" fmla="*/ 0 w 3000375"/>
                            <a:gd name="connsiteY16" fmla="*/ 1429385 h 2858770"/>
                            <a:gd name="connsiteX0" fmla="*/ 0 w 3000375"/>
                            <a:gd name="connsiteY0" fmla="*/ 1429385 h 2858770"/>
                            <a:gd name="connsiteX1" fmla="*/ 284034 w 3000375"/>
                            <a:gd name="connsiteY1" fmla="*/ 949417 h 2858770"/>
                            <a:gd name="connsiteX2" fmla="*/ 439395 w 3000375"/>
                            <a:gd name="connsiteY2" fmla="*/ 418657 h 2858770"/>
                            <a:gd name="connsiteX3" fmla="*/ 996445 w 3000375"/>
                            <a:gd name="connsiteY3" fmla="*/ 270629 h 2858770"/>
                            <a:gd name="connsiteX4" fmla="*/ 1500188 w 3000375"/>
                            <a:gd name="connsiteY4" fmla="*/ 0 h 2858770"/>
                            <a:gd name="connsiteX5" fmla="*/ 2003930 w 3000375"/>
                            <a:gd name="connsiteY5" fmla="*/ 270629 h 2858770"/>
                            <a:gd name="connsiteX6" fmla="*/ 2560980 w 3000375"/>
                            <a:gd name="connsiteY6" fmla="*/ 418657 h 2858770"/>
                            <a:gd name="connsiteX7" fmla="*/ 2716341 w 3000375"/>
                            <a:gd name="connsiteY7" fmla="*/ 949417 h 2858770"/>
                            <a:gd name="connsiteX8" fmla="*/ 3000375 w 3000375"/>
                            <a:gd name="connsiteY8" fmla="*/ 1429385 h 2858770"/>
                            <a:gd name="connsiteX9" fmla="*/ 2716341 w 3000375"/>
                            <a:gd name="connsiteY9" fmla="*/ 1909353 h 2858770"/>
                            <a:gd name="connsiteX10" fmla="*/ 2560980 w 3000375"/>
                            <a:gd name="connsiteY10" fmla="*/ 2440113 h 2858770"/>
                            <a:gd name="connsiteX11" fmla="*/ 2003930 w 3000375"/>
                            <a:gd name="connsiteY11" fmla="*/ 2588141 h 2858770"/>
                            <a:gd name="connsiteX12" fmla="*/ 1500188 w 3000375"/>
                            <a:gd name="connsiteY12" fmla="*/ 2858770 h 2858770"/>
                            <a:gd name="connsiteX13" fmla="*/ 970688 w 3000375"/>
                            <a:gd name="connsiteY13" fmla="*/ 2781324 h 2858770"/>
                            <a:gd name="connsiteX14" fmla="*/ 439395 w 3000375"/>
                            <a:gd name="connsiteY14" fmla="*/ 2440113 h 2858770"/>
                            <a:gd name="connsiteX15" fmla="*/ 181003 w 3000375"/>
                            <a:gd name="connsiteY15" fmla="*/ 2076778 h 2858770"/>
                            <a:gd name="connsiteX16" fmla="*/ 0 w 3000375"/>
                            <a:gd name="connsiteY16" fmla="*/ 1429385 h 2858770"/>
                            <a:gd name="connsiteX0" fmla="*/ 0 w 3000375"/>
                            <a:gd name="connsiteY0" fmla="*/ 1429385 h 2858770"/>
                            <a:gd name="connsiteX1" fmla="*/ 284034 w 3000375"/>
                            <a:gd name="connsiteY1" fmla="*/ 949417 h 2858770"/>
                            <a:gd name="connsiteX2" fmla="*/ 439395 w 3000375"/>
                            <a:gd name="connsiteY2" fmla="*/ 418657 h 2858770"/>
                            <a:gd name="connsiteX3" fmla="*/ 996445 w 3000375"/>
                            <a:gd name="connsiteY3" fmla="*/ 270629 h 2858770"/>
                            <a:gd name="connsiteX4" fmla="*/ 1500188 w 3000375"/>
                            <a:gd name="connsiteY4" fmla="*/ 0 h 2858770"/>
                            <a:gd name="connsiteX5" fmla="*/ 2003930 w 3000375"/>
                            <a:gd name="connsiteY5" fmla="*/ 270629 h 2858770"/>
                            <a:gd name="connsiteX6" fmla="*/ 2560980 w 3000375"/>
                            <a:gd name="connsiteY6" fmla="*/ 418657 h 2858770"/>
                            <a:gd name="connsiteX7" fmla="*/ 2716341 w 3000375"/>
                            <a:gd name="connsiteY7" fmla="*/ 949417 h 2858770"/>
                            <a:gd name="connsiteX8" fmla="*/ 3000375 w 3000375"/>
                            <a:gd name="connsiteY8" fmla="*/ 1429385 h 2858770"/>
                            <a:gd name="connsiteX9" fmla="*/ 2716341 w 3000375"/>
                            <a:gd name="connsiteY9" fmla="*/ 1909353 h 2858770"/>
                            <a:gd name="connsiteX10" fmla="*/ 2560980 w 3000375"/>
                            <a:gd name="connsiteY10" fmla="*/ 2440113 h 2858770"/>
                            <a:gd name="connsiteX11" fmla="*/ 2068325 w 3000375"/>
                            <a:gd name="connsiteY11" fmla="*/ 2858770 h 2858770"/>
                            <a:gd name="connsiteX12" fmla="*/ 1500188 w 3000375"/>
                            <a:gd name="connsiteY12" fmla="*/ 2858770 h 2858770"/>
                            <a:gd name="connsiteX13" fmla="*/ 970688 w 3000375"/>
                            <a:gd name="connsiteY13" fmla="*/ 2781324 h 2858770"/>
                            <a:gd name="connsiteX14" fmla="*/ 439395 w 3000375"/>
                            <a:gd name="connsiteY14" fmla="*/ 2440113 h 2858770"/>
                            <a:gd name="connsiteX15" fmla="*/ 181003 w 3000375"/>
                            <a:gd name="connsiteY15" fmla="*/ 2076778 h 2858770"/>
                            <a:gd name="connsiteX16" fmla="*/ 0 w 3000375"/>
                            <a:gd name="connsiteY16" fmla="*/ 1429385 h 2858770"/>
                            <a:gd name="connsiteX0" fmla="*/ 0 w 3000375"/>
                            <a:gd name="connsiteY0" fmla="*/ 1429385 h 2858770"/>
                            <a:gd name="connsiteX1" fmla="*/ 284034 w 3000375"/>
                            <a:gd name="connsiteY1" fmla="*/ 949417 h 2858770"/>
                            <a:gd name="connsiteX2" fmla="*/ 439395 w 3000375"/>
                            <a:gd name="connsiteY2" fmla="*/ 418657 h 2858770"/>
                            <a:gd name="connsiteX3" fmla="*/ 996445 w 3000375"/>
                            <a:gd name="connsiteY3" fmla="*/ 270629 h 2858770"/>
                            <a:gd name="connsiteX4" fmla="*/ 1500188 w 3000375"/>
                            <a:gd name="connsiteY4" fmla="*/ 0 h 2858770"/>
                            <a:gd name="connsiteX5" fmla="*/ 2003930 w 3000375"/>
                            <a:gd name="connsiteY5" fmla="*/ 270629 h 2858770"/>
                            <a:gd name="connsiteX6" fmla="*/ 2560980 w 3000375"/>
                            <a:gd name="connsiteY6" fmla="*/ 418657 h 2858770"/>
                            <a:gd name="connsiteX7" fmla="*/ 2716341 w 3000375"/>
                            <a:gd name="connsiteY7" fmla="*/ 949417 h 2858770"/>
                            <a:gd name="connsiteX8" fmla="*/ 3000375 w 3000375"/>
                            <a:gd name="connsiteY8" fmla="*/ 1429385 h 2858770"/>
                            <a:gd name="connsiteX9" fmla="*/ 2858009 w 3000375"/>
                            <a:gd name="connsiteY9" fmla="*/ 2141172 h 2858770"/>
                            <a:gd name="connsiteX10" fmla="*/ 2560980 w 3000375"/>
                            <a:gd name="connsiteY10" fmla="*/ 2440113 h 2858770"/>
                            <a:gd name="connsiteX11" fmla="*/ 2068325 w 3000375"/>
                            <a:gd name="connsiteY11" fmla="*/ 2858770 h 2858770"/>
                            <a:gd name="connsiteX12" fmla="*/ 1500188 w 3000375"/>
                            <a:gd name="connsiteY12" fmla="*/ 2858770 h 2858770"/>
                            <a:gd name="connsiteX13" fmla="*/ 970688 w 3000375"/>
                            <a:gd name="connsiteY13" fmla="*/ 2781324 h 2858770"/>
                            <a:gd name="connsiteX14" fmla="*/ 439395 w 3000375"/>
                            <a:gd name="connsiteY14" fmla="*/ 2440113 h 2858770"/>
                            <a:gd name="connsiteX15" fmla="*/ 181003 w 3000375"/>
                            <a:gd name="connsiteY15" fmla="*/ 2076778 h 2858770"/>
                            <a:gd name="connsiteX16" fmla="*/ 0 w 3000375"/>
                            <a:gd name="connsiteY16" fmla="*/ 1429385 h 2858770"/>
                            <a:gd name="connsiteX0" fmla="*/ 0 w 3000375"/>
                            <a:gd name="connsiteY0" fmla="*/ 1429385 h 2858770"/>
                            <a:gd name="connsiteX1" fmla="*/ 284034 w 3000375"/>
                            <a:gd name="connsiteY1" fmla="*/ 949417 h 2858770"/>
                            <a:gd name="connsiteX2" fmla="*/ 439395 w 3000375"/>
                            <a:gd name="connsiteY2" fmla="*/ 418657 h 2858770"/>
                            <a:gd name="connsiteX3" fmla="*/ 996445 w 3000375"/>
                            <a:gd name="connsiteY3" fmla="*/ 270629 h 2858770"/>
                            <a:gd name="connsiteX4" fmla="*/ 1500188 w 3000375"/>
                            <a:gd name="connsiteY4" fmla="*/ 0 h 2858770"/>
                            <a:gd name="connsiteX5" fmla="*/ 2003930 w 3000375"/>
                            <a:gd name="connsiteY5" fmla="*/ 270629 h 2858770"/>
                            <a:gd name="connsiteX6" fmla="*/ 2560980 w 3000375"/>
                            <a:gd name="connsiteY6" fmla="*/ 418657 h 2858770"/>
                            <a:gd name="connsiteX7" fmla="*/ 2716341 w 3000375"/>
                            <a:gd name="connsiteY7" fmla="*/ 949417 h 2858770"/>
                            <a:gd name="connsiteX8" fmla="*/ 3000375 w 3000375"/>
                            <a:gd name="connsiteY8" fmla="*/ 1158929 h 2858770"/>
                            <a:gd name="connsiteX9" fmla="*/ 2858009 w 3000375"/>
                            <a:gd name="connsiteY9" fmla="*/ 2141172 h 2858770"/>
                            <a:gd name="connsiteX10" fmla="*/ 2560980 w 3000375"/>
                            <a:gd name="connsiteY10" fmla="*/ 2440113 h 2858770"/>
                            <a:gd name="connsiteX11" fmla="*/ 2068325 w 3000375"/>
                            <a:gd name="connsiteY11" fmla="*/ 2858770 h 2858770"/>
                            <a:gd name="connsiteX12" fmla="*/ 1500188 w 3000375"/>
                            <a:gd name="connsiteY12" fmla="*/ 2858770 h 2858770"/>
                            <a:gd name="connsiteX13" fmla="*/ 970688 w 3000375"/>
                            <a:gd name="connsiteY13" fmla="*/ 2781324 h 2858770"/>
                            <a:gd name="connsiteX14" fmla="*/ 439395 w 3000375"/>
                            <a:gd name="connsiteY14" fmla="*/ 2440113 h 2858770"/>
                            <a:gd name="connsiteX15" fmla="*/ 181003 w 3000375"/>
                            <a:gd name="connsiteY15" fmla="*/ 2076778 h 2858770"/>
                            <a:gd name="connsiteX16" fmla="*/ 0 w 3000375"/>
                            <a:gd name="connsiteY16" fmla="*/ 1429385 h 2858770"/>
                            <a:gd name="connsiteX0" fmla="*/ 0 w 3000375"/>
                            <a:gd name="connsiteY0" fmla="*/ 1429385 h 2858770"/>
                            <a:gd name="connsiteX1" fmla="*/ 284034 w 3000375"/>
                            <a:gd name="connsiteY1" fmla="*/ 949417 h 2858770"/>
                            <a:gd name="connsiteX2" fmla="*/ 439395 w 3000375"/>
                            <a:gd name="connsiteY2" fmla="*/ 418657 h 2858770"/>
                            <a:gd name="connsiteX3" fmla="*/ 996445 w 3000375"/>
                            <a:gd name="connsiteY3" fmla="*/ 270629 h 2858770"/>
                            <a:gd name="connsiteX4" fmla="*/ 1500188 w 3000375"/>
                            <a:gd name="connsiteY4" fmla="*/ 0 h 2858770"/>
                            <a:gd name="connsiteX5" fmla="*/ 2003930 w 3000375"/>
                            <a:gd name="connsiteY5" fmla="*/ 270629 h 2858770"/>
                            <a:gd name="connsiteX6" fmla="*/ 2560980 w 3000375"/>
                            <a:gd name="connsiteY6" fmla="*/ 418657 h 2858770"/>
                            <a:gd name="connsiteX7" fmla="*/ 2793615 w 3000375"/>
                            <a:gd name="connsiteY7" fmla="*/ 901521 h 2858770"/>
                            <a:gd name="connsiteX8" fmla="*/ 3000375 w 3000375"/>
                            <a:gd name="connsiteY8" fmla="*/ 1158929 h 2858770"/>
                            <a:gd name="connsiteX9" fmla="*/ 2858009 w 3000375"/>
                            <a:gd name="connsiteY9" fmla="*/ 2141172 h 2858770"/>
                            <a:gd name="connsiteX10" fmla="*/ 2560980 w 3000375"/>
                            <a:gd name="connsiteY10" fmla="*/ 2440113 h 2858770"/>
                            <a:gd name="connsiteX11" fmla="*/ 2068325 w 3000375"/>
                            <a:gd name="connsiteY11" fmla="*/ 2858770 h 2858770"/>
                            <a:gd name="connsiteX12" fmla="*/ 1500188 w 3000375"/>
                            <a:gd name="connsiteY12" fmla="*/ 2858770 h 2858770"/>
                            <a:gd name="connsiteX13" fmla="*/ 970688 w 3000375"/>
                            <a:gd name="connsiteY13" fmla="*/ 2781324 h 2858770"/>
                            <a:gd name="connsiteX14" fmla="*/ 439395 w 3000375"/>
                            <a:gd name="connsiteY14" fmla="*/ 2440113 h 2858770"/>
                            <a:gd name="connsiteX15" fmla="*/ 181003 w 3000375"/>
                            <a:gd name="connsiteY15" fmla="*/ 2076778 h 2858770"/>
                            <a:gd name="connsiteX16" fmla="*/ 0 w 3000375"/>
                            <a:gd name="connsiteY16" fmla="*/ 1429385 h 2858770"/>
                            <a:gd name="connsiteX0" fmla="*/ 0 w 3000375"/>
                            <a:gd name="connsiteY0" fmla="*/ 1429385 h 2858770"/>
                            <a:gd name="connsiteX1" fmla="*/ 284034 w 3000375"/>
                            <a:gd name="connsiteY1" fmla="*/ 949417 h 2858770"/>
                            <a:gd name="connsiteX2" fmla="*/ 439395 w 3000375"/>
                            <a:gd name="connsiteY2" fmla="*/ 418657 h 2858770"/>
                            <a:gd name="connsiteX3" fmla="*/ 996445 w 3000375"/>
                            <a:gd name="connsiteY3" fmla="*/ 270629 h 2858770"/>
                            <a:gd name="connsiteX4" fmla="*/ 1500188 w 3000375"/>
                            <a:gd name="connsiteY4" fmla="*/ 0 h 2858770"/>
                            <a:gd name="connsiteX5" fmla="*/ 2235750 w 3000375"/>
                            <a:gd name="connsiteY5" fmla="*/ 180477 h 2858770"/>
                            <a:gd name="connsiteX6" fmla="*/ 2560980 w 3000375"/>
                            <a:gd name="connsiteY6" fmla="*/ 418657 h 2858770"/>
                            <a:gd name="connsiteX7" fmla="*/ 2793615 w 3000375"/>
                            <a:gd name="connsiteY7" fmla="*/ 901521 h 2858770"/>
                            <a:gd name="connsiteX8" fmla="*/ 3000375 w 3000375"/>
                            <a:gd name="connsiteY8" fmla="*/ 1158929 h 2858770"/>
                            <a:gd name="connsiteX9" fmla="*/ 2858009 w 3000375"/>
                            <a:gd name="connsiteY9" fmla="*/ 2141172 h 2858770"/>
                            <a:gd name="connsiteX10" fmla="*/ 2560980 w 3000375"/>
                            <a:gd name="connsiteY10" fmla="*/ 2440113 h 2858770"/>
                            <a:gd name="connsiteX11" fmla="*/ 2068325 w 3000375"/>
                            <a:gd name="connsiteY11" fmla="*/ 2858770 h 2858770"/>
                            <a:gd name="connsiteX12" fmla="*/ 1500188 w 3000375"/>
                            <a:gd name="connsiteY12" fmla="*/ 2858770 h 2858770"/>
                            <a:gd name="connsiteX13" fmla="*/ 970688 w 3000375"/>
                            <a:gd name="connsiteY13" fmla="*/ 2781324 h 2858770"/>
                            <a:gd name="connsiteX14" fmla="*/ 439395 w 3000375"/>
                            <a:gd name="connsiteY14" fmla="*/ 2440113 h 2858770"/>
                            <a:gd name="connsiteX15" fmla="*/ 181003 w 3000375"/>
                            <a:gd name="connsiteY15" fmla="*/ 2076778 h 2858770"/>
                            <a:gd name="connsiteX16" fmla="*/ 0 w 3000375"/>
                            <a:gd name="connsiteY16" fmla="*/ 1429385 h 2858770"/>
                            <a:gd name="connsiteX0" fmla="*/ 0 w 3000375"/>
                            <a:gd name="connsiteY0" fmla="*/ 1429385 h 2858770"/>
                            <a:gd name="connsiteX1" fmla="*/ 284034 w 3000375"/>
                            <a:gd name="connsiteY1" fmla="*/ 949417 h 2858770"/>
                            <a:gd name="connsiteX2" fmla="*/ 439395 w 3000375"/>
                            <a:gd name="connsiteY2" fmla="*/ 418657 h 2858770"/>
                            <a:gd name="connsiteX3" fmla="*/ 996445 w 3000375"/>
                            <a:gd name="connsiteY3" fmla="*/ 270629 h 2858770"/>
                            <a:gd name="connsiteX4" fmla="*/ 1500188 w 3000375"/>
                            <a:gd name="connsiteY4" fmla="*/ 0 h 2858770"/>
                            <a:gd name="connsiteX5" fmla="*/ 2235750 w 3000375"/>
                            <a:gd name="connsiteY5" fmla="*/ 180477 h 2858770"/>
                            <a:gd name="connsiteX6" fmla="*/ 2496585 w 3000375"/>
                            <a:gd name="connsiteY6" fmla="*/ 264111 h 2858770"/>
                            <a:gd name="connsiteX7" fmla="*/ 2793615 w 3000375"/>
                            <a:gd name="connsiteY7" fmla="*/ 901521 h 2858770"/>
                            <a:gd name="connsiteX8" fmla="*/ 3000375 w 3000375"/>
                            <a:gd name="connsiteY8" fmla="*/ 1158929 h 2858770"/>
                            <a:gd name="connsiteX9" fmla="*/ 2858009 w 3000375"/>
                            <a:gd name="connsiteY9" fmla="*/ 2141172 h 2858770"/>
                            <a:gd name="connsiteX10" fmla="*/ 2560980 w 3000375"/>
                            <a:gd name="connsiteY10" fmla="*/ 2440113 h 2858770"/>
                            <a:gd name="connsiteX11" fmla="*/ 2068325 w 3000375"/>
                            <a:gd name="connsiteY11" fmla="*/ 2858770 h 2858770"/>
                            <a:gd name="connsiteX12" fmla="*/ 1500188 w 3000375"/>
                            <a:gd name="connsiteY12" fmla="*/ 2858770 h 2858770"/>
                            <a:gd name="connsiteX13" fmla="*/ 970688 w 3000375"/>
                            <a:gd name="connsiteY13" fmla="*/ 2781324 h 2858770"/>
                            <a:gd name="connsiteX14" fmla="*/ 439395 w 3000375"/>
                            <a:gd name="connsiteY14" fmla="*/ 2440113 h 2858770"/>
                            <a:gd name="connsiteX15" fmla="*/ 181003 w 3000375"/>
                            <a:gd name="connsiteY15" fmla="*/ 2076778 h 2858770"/>
                            <a:gd name="connsiteX16" fmla="*/ 0 w 3000375"/>
                            <a:gd name="connsiteY16" fmla="*/ 1429385 h 2858770"/>
                            <a:gd name="connsiteX0" fmla="*/ 0 w 3000375"/>
                            <a:gd name="connsiteY0" fmla="*/ 1429385 h 2858770"/>
                            <a:gd name="connsiteX1" fmla="*/ 284034 w 3000375"/>
                            <a:gd name="connsiteY1" fmla="*/ 949417 h 2858770"/>
                            <a:gd name="connsiteX2" fmla="*/ 439395 w 3000375"/>
                            <a:gd name="connsiteY2" fmla="*/ 418657 h 2858770"/>
                            <a:gd name="connsiteX3" fmla="*/ 919172 w 3000375"/>
                            <a:gd name="connsiteY3" fmla="*/ 116083 h 2858770"/>
                            <a:gd name="connsiteX4" fmla="*/ 1500188 w 3000375"/>
                            <a:gd name="connsiteY4" fmla="*/ 0 h 2858770"/>
                            <a:gd name="connsiteX5" fmla="*/ 2235750 w 3000375"/>
                            <a:gd name="connsiteY5" fmla="*/ 180477 h 2858770"/>
                            <a:gd name="connsiteX6" fmla="*/ 2496585 w 3000375"/>
                            <a:gd name="connsiteY6" fmla="*/ 264111 h 2858770"/>
                            <a:gd name="connsiteX7" fmla="*/ 2793615 w 3000375"/>
                            <a:gd name="connsiteY7" fmla="*/ 901521 h 2858770"/>
                            <a:gd name="connsiteX8" fmla="*/ 3000375 w 3000375"/>
                            <a:gd name="connsiteY8" fmla="*/ 1158929 h 2858770"/>
                            <a:gd name="connsiteX9" fmla="*/ 2858009 w 3000375"/>
                            <a:gd name="connsiteY9" fmla="*/ 2141172 h 2858770"/>
                            <a:gd name="connsiteX10" fmla="*/ 2560980 w 3000375"/>
                            <a:gd name="connsiteY10" fmla="*/ 2440113 h 2858770"/>
                            <a:gd name="connsiteX11" fmla="*/ 2068325 w 3000375"/>
                            <a:gd name="connsiteY11" fmla="*/ 2858770 h 2858770"/>
                            <a:gd name="connsiteX12" fmla="*/ 1500188 w 3000375"/>
                            <a:gd name="connsiteY12" fmla="*/ 2858770 h 2858770"/>
                            <a:gd name="connsiteX13" fmla="*/ 970688 w 3000375"/>
                            <a:gd name="connsiteY13" fmla="*/ 2781324 h 2858770"/>
                            <a:gd name="connsiteX14" fmla="*/ 439395 w 3000375"/>
                            <a:gd name="connsiteY14" fmla="*/ 2440113 h 2858770"/>
                            <a:gd name="connsiteX15" fmla="*/ 181003 w 3000375"/>
                            <a:gd name="connsiteY15" fmla="*/ 2076778 h 2858770"/>
                            <a:gd name="connsiteX16" fmla="*/ 0 w 3000375"/>
                            <a:gd name="connsiteY16" fmla="*/ 1429385 h 2858770"/>
                            <a:gd name="connsiteX0" fmla="*/ 0 w 3000375"/>
                            <a:gd name="connsiteY0" fmla="*/ 1493780 h 2923165"/>
                            <a:gd name="connsiteX1" fmla="*/ 284034 w 3000375"/>
                            <a:gd name="connsiteY1" fmla="*/ 1013812 h 2923165"/>
                            <a:gd name="connsiteX2" fmla="*/ 439395 w 3000375"/>
                            <a:gd name="connsiteY2" fmla="*/ 483052 h 2923165"/>
                            <a:gd name="connsiteX3" fmla="*/ 919172 w 3000375"/>
                            <a:gd name="connsiteY3" fmla="*/ 180478 h 2923165"/>
                            <a:gd name="connsiteX4" fmla="*/ 1474430 w 3000375"/>
                            <a:gd name="connsiteY4" fmla="*/ 0 h 2923165"/>
                            <a:gd name="connsiteX5" fmla="*/ 2235750 w 3000375"/>
                            <a:gd name="connsiteY5" fmla="*/ 244872 h 2923165"/>
                            <a:gd name="connsiteX6" fmla="*/ 2496585 w 3000375"/>
                            <a:gd name="connsiteY6" fmla="*/ 328506 h 2923165"/>
                            <a:gd name="connsiteX7" fmla="*/ 2793615 w 3000375"/>
                            <a:gd name="connsiteY7" fmla="*/ 965916 h 2923165"/>
                            <a:gd name="connsiteX8" fmla="*/ 3000375 w 3000375"/>
                            <a:gd name="connsiteY8" fmla="*/ 1223324 h 2923165"/>
                            <a:gd name="connsiteX9" fmla="*/ 2858009 w 3000375"/>
                            <a:gd name="connsiteY9" fmla="*/ 2205567 h 2923165"/>
                            <a:gd name="connsiteX10" fmla="*/ 2560980 w 3000375"/>
                            <a:gd name="connsiteY10" fmla="*/ 2504508 h 2923165"/>
                            <a:gd name="connsiteX11" fmla="*/ 2068325 w 3000375"/>
                            <a:gd name="connsiteY11" fmla="*/ 2923165 h 2923165"/>
                            <a:gd name="connsiteX12" fmla="*/ 1500188 w 3000375"/>
                            <a:gd name="connsiteY12" fmla="*/ 2923165 h 2923165"/>
                            <a:gd name="connsiteX13" fmla="*/ 970688 w 3000375"/>
                            <a:gd name="connsiteY13" fmla="*/ 2845719 h 2923165"/>
                            <a:gd name="connsiteX14" fmla="*/ 439395 w 3000375"/>
                            <a:gd name="connsiteY14" fmla="*/ 2504508 h 2923165"/>
                            <a:gd name="connsiteX15" fmla="*/ 181003 w 3000375"/>
                            <a:gd name="connsiteY15" fmla="*/ 2141173 h 2923165"/>
                            <a:gd name="connsiteX16" fmla="*/ 0 w 3000375"/>
                            <a:gd name="connsiteY16" fmla="*/ 1493780 h 2923165"/>
                            <a:gd name="connsiteX0" fmla="*/ 0 w 3000375"/>
                            <a:gd name="connsiteY0" fmla="*/ 1493780 h 2923165"/>
                            <a:gd name="connsiteX1" fmla="*/ 284034 w 3000375"/>
                            <a:gd name="connsiteY1" fmla="*/ 1013812 h 2923165"/>
                            <a:gd name="connsiteX2" fmla="*/ 400758 w 3000375"/>
                            <a:gd name="connsiteY2" fmla="*/ 380055 h 2923165"/>
                            <a:gd name="connsiteX3" fmla="*/ 919172 w 3000375"/>
                            <a:gd name="connsiteY3" fmla="*/ 180478 h 2923165"/>
                            <a:gd name="connsiteX4" fmla="*/ 1474430 w 3000375"/>
                            <a:gd name="connsiteY4" fmla="*/ 0 h 2923165"/>
                            <a:gd name="connsiteX5" fmla="*/ 2235750 w 3000375"/>
                            <a:gd name="connsiteY5" fmla="*/ 244872 h 2923165"/>
                            <a:gd name="connsiteX6" fmla="*/ 2496585 w 3000375"/>
                            <a:gd name="connsiteY6" fmla="*/ 328506 h 2923165"/>
                            <a:gd name="connsiteX7" fmla="*/ 2793615 w 3000375"/>
                            <a:gd name="connsiteY7" fmla="*/ 965916 h 2923165"/>
                            <a:gd name="connsiteX8" fmla="*/ 3000375 w 3000375"/>
                            <a:gd name="connsiteY8" fmla="*/ 1223324 h 2923165"/>
                            <a:gd name="connsiteX9" fmla="*/ 2858009 w 3000375"/>
                            <a:gd name="connsiteY9" fmla="*/ 2205567 h 2923165"/>
                            <a:gd name="connsiteX10" fmla="*/ 2560980 w 3000375"/>
                            <a:gd name="connsiteY10" fmla="*/ 2504508 h 2923165"/>
                            <a:gd name="connsiteX11" fmla="*/ 2068325 w 3000375"/>
                            <a:gd name="connsiteY11" fmla="*/ 2923165 h 2923165"/>
                            <a:gd name="connsiteX12" fmla="*/ 1500188 w 3000375"/>
                            <a:gd name="connsiteY12" fmla="*/ 2923165 h 2923165"/>
                            <a:gd name="connsiteX13" fmla="*/ 970688 w 3000375"/>
                            <a:gd name="connsiteY13" fmla="*/ 2845719 h 2923165"/>
                            <a:gd name="connsiteX14" fmla="*/ 439395 w 3000375"/>
                            <a:gd name="connsiteY14" fmla="*/ 2504508 h 2923165"/>
                            <a:gd name="connsiteX15" fmla="*/ 181003 w 3000375"/>
                            <a:gd name="connsiteY15" fmla="*/ 2141173 h 2923165"/>
                            <a:gd name="connsiteX16" fmla="*/ 0 w 3000375"/>
                            <a:gd name="connsiteY16" fmla="*/ 1493780 h 2923165"/>
                            <a:gd name="connsiteX0" fmla="*/ 0 w 3000375"/>
                            <a:gd name="connsiteY0" fmla="*/ 1493780 h 2923165"/>
                            <a:gd name="connsiteX1" fmla="*/ 168124 w 3000375"/>
                            <a:gd name="connsiteY1" fmla="*/ 966002 h 2923165"/>
                            <a:gd name="connsiteX2" fmla="*/ 400758 w 3000375"/>
                            <a:gd name="connsiteY2" fmla="*/ 380055 h 2923165"/>
                            <a:gd name="connsiteX3" fmla="*/ 919172 w 3000375"/>
                            <a:gd name="connsiteY3" fmla="*/ 180478 h 2923165"/>
                            <a:gd name="connsiteX4" fmla="*/ 1474430 w 3000375"/>
                            <a:gd name="connsiteY4" fmla="*/ 0 h 2923165"/>
                            <a:gd name="connsiteX5" fmla="*/ 2235750 w 3000375"/>
                            <a:gd name="connsiteY5" fmla="*/ 244872 h 2923165"/>
                            <a:gd name="connsiteX6" fmla="*/ 2496585 w 3000375"/>
                            <a:gd name="connsiteY6" fmla="*/ 328506 h 2923165"/>
                            <a:gd name="connsiteX7" fmla="*/ 2793615 w 3000375"/>
                            <a:gd name="connsiteY7" fmla="*/ 965916 h 2923165"/>
                            <a:gd name="connsiteX8" fmla="*/ 3000375 w 3000375"/>
                            <a:gd name="connsiteY8" fmla="*/ 1223324 h 2923165"/>
                            <a:gd name="connsiteX9" fmla="*/ 2858009 w 3000375"/>
                            <a:gd name="connsiteY9" fmla="*/ 2205567 h 2923165"/>
                            <a:gd name="connsiteX10" fmla="*/ 2560980 w 3000375"/>
                            <a:gd name="connsiteY10" fmla="*/ 2504508 h 2923165"/>
                            <a:gd name="connsiteX11" fmla="*/ 2068325 w 3000375"/>
                            <a:gd name="connsiteY11" fmla="*/ 2923165 h 2923165"/>
                            <a:gd name="connsiteX12" fmla="*/ 1500188 w 3000375"/>
                            <a:gd name="connsiteY12" fmla="*/ 2923165 h 2923165"/>
                            <a:gd name="connsiteX13" fmla="*/ 970688 w 3000375"/>
                            <a:gd name="connsiteY13" fmla="*/ 2845719 h 2923165"/>
                            <a:gd name="connsiteX14" fmla="*/ 439395 w 3000375"/>
                            <a:gd name="connsiteY14" fmla="*/ 2504508 h 2923165"/>
                            <a:gd name="connsiteX15" fmla="*/ 181003 w 3000375"/>
                            <a:gd name="connsiteY15" fmla="*/ 2141173 h 2923165"/>
                            <a:gd name="connsiteX16" fmla="*/ 0 w 3000375"/>
                            <a:gd name="connsiteY16" fmla="*/ 1493780 h 2923165"/>
                            <a:gd name="connsiteX0" fmla="*/ 25869 w 3026244"/>
                            <a:gd name="connsiteY0" fmla="*/ 1493780 h 2923165"/>
                            <a:gd name="connsiteX1" fmla="*/ 193993 w 3026244"/>
                            <a:gd name="connsiteY1" fmla="*/ 966002 h 2923165"/>
                            <a:gd name="connsiteX2" fmla="*/ 426627 w 3026244"/>
                            <a:gd name="connsiteY2" fmla="*/ 380055 h 2923165"/>
                            <a:gd name="connsiteX3" fmla="*/ 945041 w 3026244"/>
                            <a:gd name="connsiteY3" fmla="*/ 180478 h 2923165"/>
                            <a:gd name="connsiteX4" fmla="*/ 1500299 w 3026244"/>
                            <a:gd name="connsiteY4" fmla="*/ 0 h 2923165"/>
                            <a:gd name="connsiteX5" fmla="*/ 2261619 w 3026244"/>
                            <a:gd name="connsiteY5" fmla="*/ 244872 h 2923165"/>
                            <a:gd name="connsiteX6" fmla="*/ 2522454 w 3026244"/>
                            <a:gd name="connsiteY6" fmla="*/ 328506 h 2923165"/>
                            <a:gd name="connsiteX7" fmla="*/ 2819484 w 3026244"/>
                            <a:gd name="connsiteY7" fmla="*/ 965916 h 2923165"/>
                            <a:gd name="connsiteX8" fmla="*/ 3026244 w 3026244"/>
                            <a:gd name="connsiteY8" fmla="*/ 1223324 h 2923165"/>
                            <a:gd name="connsiteX9" fmla="*/ 2883878 w 3026244"/>
                            <a:gd name="connsiteY9" fmla="*/ 2205567 h 2923165"/>
                            <a:gd name="connsiteX10" fmla="*/ 2586849 w 3026244"/>
                            <a:gd name="connsiteY10" fmla="*/ 2504508 h 2923165"/>
                            <a:gd name="connsiteX11" fmla="*/ 2094194 w 3026244"/>
                            <a:gd name="connsiteY11" fmla="*/ 2923165 h 2923165"/>
                            <a:gd name="connsiteX12" fmla="*/ 1526057 w 3026244"/>
                            <a:gd name="connsiteY12" fmla="*/ 2923165 h 2923165"/>
                            <a:gd name="connsiteX13" fmla="*/ 996557 w 3026244"/>
                            <a:gd name="connsiteY13" fmla="*/ 2845719 h 2923165"/>
                            <a:gd name="connsiteX14" fmla="*/ 465264 w 3026244"/>
                            <a:gd name="connsiteY14" fmla="*/ 2504508 h 2923165"/>
                            <a:gd name="connsiteX15" fmla="*/ 206872 w 3026244"/>
                            <a:gd name="connsiteY15" fmla="*/ 2141173 h 2923165"/>
                            <a:gd name="connsiteX16" fmla="*/ 25869 w 3026244"/>
                            <a:gd name="connsiteY16" fmla="*/ 1493780 h 29231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3026244" h="2923165">
                              <a:moveTo>
                                <a:pt x="25869" y="1493780"/>
                              </a:moveTo>
                              <a:cubicBezTo>
                                <a:pt x="-72636" y="1189171"/>
                                <a:pt x="137952" y="1141928"/>
                                <a:pt x="193993" y="966002"/>
                              </a:cubicBezTo>
                              <a:lnTo>
                                <a:pt x="426627" y="380055"/>
                              </a:lnTo>
                              <a:lnTo>
                                <a:pt x="945041" y="180478"/>
                              </a:lnTo>
                              <a:lnTo>
                                <a:pt x="1500299" y="0"/>
                              </a:lnTo>
                              <a:lnTo>
                                <a:pt x="2261619" y="244872"/>
                              </a:lnTo>
                              <a:lnTo>
                                <a:pt x="2522454" y="328506"/>
                              </a:lnTo>
                              <a:lnTo>
                                <a:pt x="2819484" y="965916"/>
                              </a:lnTo>
                              <a:lnTo>
                                <a:pt x="3026244" y="1223324"/>
                              </a:lnTo>
                              <a:lnTo>
                                <a:pt x="2883878" y="2205567"/>
                              </a:lnTo>
                              <a:lnTo>
                                <a:pt x="2586849" y="2504508"/>
                              </a:lnTo>
                              <a:lnTo>
                                <a:pt x="2094194" y="2923165"/>
                              </a:lnTo>
                              <a:lnTo>
                                <a:pt x="1526057" y="2923165"/>
                              </a:lnTo>
                              <a:lnTo>
                                <a:pt x="996557" y="2845719"/>
                              </a:lnTo>
                              <a:lnTo>
                                <a:pt x="465264" y="2504508"/>
                              </a:lnTo>
                              <a:lnTo>
                                <a:pt x="206872" y="2141173"/>
                              </a:lnTo>
                              <a:lnTo>
                                <a:pt x="25869" y="149378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八角星 454" o:spid="_x0000_s1026" style="position:absolute;left:0;text-align:left;margin-left:-55.5pt;margin-top:104.35pt;width:212.8pt;height:205.5pt;z-index:2523218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26244,292316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" path="m25869,1493780c-72636,1189171,137952,1141928,193993,966002l426627,380055,945041,180478,1500299,r761320,244872l2522454,328506r297030,637410l3026244,1223324r-142366,982243l2586849,2504508r-492655,418657l1526057,2923165,996557,2845719,465264,2504508,206872,2141173,25869,1493780xe" stroked="f" strokeweight="2pt">
                <v:fill r:id="rId14" o:title="" recolor="t" rotate="t" type="frame"/>
                <v:path arrowok="t" o:connecttype="custom" o:connectlocs="23102,1333671;173244,862463;380995,339319;843960,161134;1339829,0;2019719,218626;2252655,293296;2517915,862386;2702560,1092204;2575421,1969167;2310162,2236066;1870201,2609850;1362831,2609850;889966,2540705;415500,2236066;184745,1911675;23102,1333671" o:connectangles="0,0,0,0,0,0,0,0,0,0,0,0,0,0,0,0,0"/>
              </v:shape>
            </w:pict>
          </mc:Fallback>
        </mc:AlternateContent>
      </w:r>
      <w:r w:rsidR="00C63EF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2321918" behindDoc="0" locked="0" layoutInCell="1" allowOverlap="1" wp14:anchorId="7E86953A" wp14:editId="0C17CED4">
            <wp:simplePos x="0" y="0"/>
            <wp:positionH relativeFrom="column">
              <wp:posOffset>-1128216</wp:posOffset>
            </wp:positionH>
            <wp:positionV relativeFrom="paragraph">
              <wp:posOffset>912495</wp:posOffset>
            </wp:positionV>
            <wp:extent cx="3679190" cy="3657600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首页底边框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A9B">
        <w:br w:type="page"/>
      </w:r>
      <w:r w:rsidR="00DE0FC0" w:rsidRPr="00A178F7">
        <w:rPr>
          <w:rFonts w:ascii="汉仪仿宋简" w:eastAsia="汉仪仿宋简"/>
          <w:b/>
          <w:noProof/>
          <w:color w:val="886D52"/>
          <w:sz w:val="56"/>
          <w:szCs w:val="56"/>
        </w:rPr>
        <w:lastRenderedPageBreak/>
        <w:drawing>
          <wp:anchor distT="0" distB="0" distL="114300" distR="114300" simplePos="0" relativeHeight="252184575" behindDoc="0" locked="0" layoutInCell="1" allowOverlap="1" wp14:anchorId="0CDBF2D3" wp14:editId="6CFF4066">
            <wp:simplePos x="0" y="0"/>
            <wp:positionH relativeFrom="column">
              <wp:posOffset>-306132</wp:posOffset>
            </wp:positionH>
            <wp:positionV relativeFrom="paragraph">
              <wp:posOffset>-192745</wp:posOffset>
            </wp:positionV>
            <wp:extent cx="2631488" cy="296214"/>
            <wp:effectExtent l="0" t="0" r="0" b="889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31488" cy="29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A9B" w:rsidRPr="00A178F7">
        <w:rPr>
          <w:rFonts w:ascii="微软雅黑" w:eastAsia="微软雅黑" w:hAnsi="微软雅黑"/>
          <w:b/>
          <w:color w:val="886D52"/>
          <w:sz w:val="56"/>
          <w:szCs w:val="56"/>
        </w:rPr>
        <w:t>【</w:t>
      </w:r>
      <w:r w:rsidR="00CE2BFD" w:rsidRPr="00A178F7">
        <w:rPr>
          <w:rFonts w:ascii="微软雅黑" w:eastAsia="微软雅黑" w:hAnsi="微软雅黑" w:hint="eastAsia"/>
          <w:b/>
          <w:color w:val="886D52"/>
          <w:sz w:val="56"/>
          <w:szCs w:val="56"/>
        </w:rPr>
        <w:t>个人简历</w:t>
      </w:r>
      <w:r w:rsidR="000B0A9B" w:rsidRPr="00A178F7">
        <w:rPr>
          <w:rFonts w:ascii="微软雅黑" w:eastAsia="微软雅黑" w:hAnsi="微软雅黑"/>
          <w:b/>
          <w:color w:val="886D52"/>
          <w:sz w:val="56"/>
          <w:szCs w:val="56"/>
        </w:rPr>
        <w:t>】</w:t>
      </w:r>
    </w:p>
    <w:p w:rsidR="000B0A9B" w:rsidRPr="00CD7ABE" w:rsidRDefault="001239E5" w:rsidP="00FB2ABD">
      <w:pPr>
        <w:pStyle w:val="a7"/>
        <w:spacing w:line="560" w:lineRule="exact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 w:rsidRPr="00CD7ABE">
        <w:rPr>
          <w:rFonts w:ascii="微软雅黑" w:eastAsia="微软雅黑" w:hAnsi="微软雅黑" w:hint="eastAsia"/>
          <w:noProof/>
          <w:color w:val="404040" w:themeColor="text1" w:themeTint="BF"/>
          <w:sz w:val="24"/>
          <w:szCs w:val="24"/>
        </w:rPr>
        <w:drawing>
          <wp:anchor distT="0" distB="0" distL="114300" distR="114300" simplePos="0" relativeHeight="251677695" behindDoc="0" locked="0" layoutInCell="1" allowOverlap="1" wp14:anchorId="6D6EA521" wp14:editId="48C1E750">
            <wp:simplePos x="0" y="0"/>
            <wp:positionH relativeFrom="margin">
              <wp:posOffset>3390265</wp:posOffset>
            </wp:positionH>
            <wp:positionV relativeFrom="margin">
              <wp:posOffset>630555</wp:posOffset>
            </wp:positionV>
            <wp:extent cx="2105660" cy="2105660"/>
            <wp:effectExtent l="133350" t="114300" r="142240" b="16129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tong_wenhua_jiaoyu_qingjing-019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60" cy="2105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4D1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1651067" behindDoc="1" locked="0" layoutInCell="1" allowOverlap="1" wp14:anchorId="7C905A2F" wp14:editId="48E0A6DF">
            <wp:simplePos x="0" y="0"/>
            <wp:positionH relativeFrom="column">
              <wp:posOffset>2806065</wp:posOffset>
            </wp:positionH>
            <wp:positionV relativeFrom="paragraph">
              <wp:posOffset>-1652726</wp:posOffset>
            </wp:positionV>
            <wp:extent cx="3907000" cy="2588653"/>
            <wp:effectExtent l="0" t="0" r="0" b="0"/>
            <wp:wrapNone/>
            <wp:docPr id="10" name="图片 10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907000" cy="258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0A9B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名</w:t>
      </w:r>
      <w:r w:rsidR="00292996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 xml:space="preserve">    </w:t>
      </w:r>
      <w:r w:rsidR="000B0A9B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字：</w:t>
      </w:r>
      <w:r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甄优秀</w:t>
      </w:r>
    </w:p>
    <w:p w:rsidR="00292996" w:rsidRPr="00CD7ABE" w:rsidRDefault="00292996" w:rsidP="00FB2ABD">
      <w:pPr>
        <w:pStyle w:val="a7"/>
        <w:spacing w:line="560" w:lineRule="exact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性    别：</w:t>
      </w:r>
      <w:r w:rsidR="001239E5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男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 xml:space="preserve">      身   高：15</w:t>
      </w:r>
      <w:r w:rsidR="001239E5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6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cm</w:t>
      </w:r>
    </w:p>
    <w:p w:rsidR="000B0A9B" w:rsidRDefault="000B0A9B" w:rsidP="00FB2ABD">
      <w:pPr>
        <w:pStyle w:val="a7"/>
        <w:spacing w:line="560" w:lineRule="exact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出生年月：200</w:t>
      </w:r>
      <w:r w:rsidR="00CB3C65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5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年</w:t>
      </w:r>
      <w:r w:rsidR="00CB3C65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3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月</w:t>
      </w:r>
      <w:r w:rsidR="00CB3C65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18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日</w:t>
      </w:r>
    </w:p>
    <w:p w:rsidR="0076621E" w:rsidRPr="00CD7ABE" w:rsidRDefault="0076621E" w:rsidP="00FB2ABD">
      <w:pPr>
        <w:pStyle w:val="a7"/>
        <w:spacing w:line="560" w:lineRule="exact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兴趣爱好：画画、</w:t>
      </w:r>
      <w:r w:rsidR="00EB27F9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钢琴</w:t>
      </w:r>
      <w:r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、游泳、</w:t>
      </w:r>
      <w:r w:rsidR="00EB27F9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唱歌</w:t>
      </w:r>
    </w:p>
    <w:p w:rsidR="00292996" w:rsidRPr="00CD7ABE" w:rsidRDefault="000B0A9B" w:rsidP="00FB2ABD">
      <w:pPr>
        <w:pStyle w:val="a7"/>
        <w:spacing w:line="560" w:lineRule="exact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所在小学：</w:t>
      </w:r>
      <w:r w:rsidR="00CB3C65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广州市天河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区实验第一小学</w:t>
      </w:r>
    </w:p>
    <w:p w:rsidR="00043A9D" w:rsidRDefault="00043A9D" w:rsidP="00FB2ABD">
      <w:pPr>
        <w:pStyle w:val="a7"/>
        <w:spacing w:line="560" w:lineRule="exact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户口所在地：</w:t>
      </w:r>
      <w:r w:rsidR="00CB3C65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广州市天河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区</w:t>
      </w:r>
    </w:p>
    <w:p w:rsidR="00051239" w:rsidRDefault="00A55466" w:rsidP="00FB2ABD">
      <w:pPr>
        <w:pStyle w:val="a7"/>
        <w:spacing w:line="560" w:lineRule="exact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 w:rsidRPr="00A7333D">
        <w:rPr>
          <w:rFonts w:ascii="汉仪仿宋简" w:eastAsia="汉仪仿宋简"/>
          <w:b/>
          <w:noProof/>
          <w:color w:val="404040"/>
          <w:sz w:val="56"/>
          <w:szCs w:val="56"/>
        </w:rPr>
        <w:drawing>
          <wp:anchor distT="0" distB="0" distL="114300" distR="114300" simplePos="0" relativeHeight="252182527" behindDoc="0" locked="0" layoutInCell="1" allowOverlap="1" wp14:anchorId="35C697D8" wp14:editId="1EBC012D">
            <wp:simplePos x="0" y="0"/>
            <wp:positionH relativeFrom="column">
              <wp:posOffset>2049780</wp:posOffset>
            </wp:positionH>
            <wp:positionV relativeFrom="paragraph">
              <wp:posOffset>259894</wp:posOffset>
            </wp:positionV>
            <wp:extent cx="1174750" cy="283210"/>
            <wp:effectExtent l="0" t="0" r="635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7475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996" w:rsidRPr="00C512EE" w:rsidRDefault="00A55466" w:rsidP="00051239">
      <w:pPr>
        <w:widowControl/>
        <w:jc w:val="left"/>
        <w:rPr>
          <w:rFonts w:ascii="微软雅黑" w:eastAsia="微软雅黑" w:hAnsi="微软雅黑"/>
          <w:b/>
          <w:color w:val="FFFFFF" w:themeColor="background1"/>
          <w:sz w:val="40"/>
          <w:szCs w:val="40"/>
        </w:rPr>
      </w:pPr>
      <w:r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7" behindDoc="0" locked="0" layoutInCell="1" allowOverlap="1" wp14:anchorId="2D85EEAB" wp14:editId="0621EF5D">
                <wp:simplePos x="0" y="0"/>
                <wp:positionH relativeFrom="column">
                  <wp:posOffset>-238760</wp:posOffset>
                </wp:positionH>
                <wp:positionV relativeFrom="paragraph">
                  <wp:posOffset>1496695</wp:posOffset>
                </wp:positionV>
                <wp:extent cx="5905500" cy="0"/>
                <wp:effectExtent l="0" t="0" r="19050" b="19050"/>
                <wp:wrapNone/>
                <wp:docPr id="270" name="直接连接符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70" o:spid="_x0000_s1026" style="position:absolute;left:0;text-align:left;z-index:251696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8pt,117.85pt" to="446.2pt,1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" strokecolor="#886d52" strokeweight="1pt">
                <v:stroke dashstyle="3 1"/>
              </v:line>
            </w:pict>
          </mc:Fallback>
        </mc:AlternateContent>
      </w:r>
      <w:r w:rsidRPr="00565117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5" behindDoc="0" locked="0" layoutInCell="1" allowOverlap="1" wp14:anchorId="5EE88312" wp14:editId="18F943E6">
                <wp:simplePos x="0" y="0"/>
                <wp:positionH relativeFrom="column">
                  <wp:posOffset>-67310</wp:posOffset>
                </wp:positionH>
                <wp:positionV relativeFrom="paragraph">
                  <wp:posOffset>572770</wp:posOffset>
                </wp:positionV>
                <wp:extent cx="6000750" cy="419100"/>
                <wp:effectExtent l="0" t="0" r="0" b="0"/>
                <wp:wrapNone/>
                <wp:docPr id="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5541" w:rsidRPr="00CD7ABE" w:rsidRDefault="00D672B1" w:rsidP="00E15541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父   亲</w:t>
                            </w:r>
                            <w:r w:rsidR="005950BA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="00565117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代</w:t>
                            </w:r>
                            <w:r w:rsidR="00E15541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65117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用</w:t>
                            </w:r>
                            <w:r w:rsidR="00E15541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65117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名</w:t>
                            </w:r>
                            <w:r w:rsidR="00E15541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广州</w:t>
                            </w:r>
                            <w:r w:rsidR="00E15541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市某信息科技有限公司  13600008000</w:t>
                            </w:r>
                          </w:p>
                          <w:p w:rsidR="00565117" w:rsidRPr="00CD7ABE" w:rsidRDefault="00565117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5.3pt;margin-top:45.1pt;width:472.5pt;height:33pt;z-index:2516981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" filled="f" stroked="f">
                <v:textbox>
                  <w:txbxContent>
                    <w:p w:rsidR="00E15541" w:rsidRPr="00CD7ABE" w:rsidRDefault="00D672B1" w:rsidP="00E15541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父   亲</w:t>
                      </w:r>
                      <w:r w:rsidR="005950BA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  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                                                                             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="00565117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代</w:t>
                      </w:r>
                      <w:r w:rsidR="00E15541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</w:t>
                      </w:r>
                      <w:r w:rsidR="00565117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用</w:t>
                      </w:r>
                      <w:r w:rsidR="00E15541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</w:t>
                      </w:r>
                      <w:r w:rsidR="00565117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名</w:t>
                      </w:r>
                      <w:r w:rsidR="00E15541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  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广州</w:t>
                      </w:r>
                      <w:r w:rsidR="00E15541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市某信息科技有限公司  13600008000</w:t>
                      </w:r>
                    </w:p>
                    <w:p w:rsidR="00565117" w:rsidRPr="00CD7ABE" w:rsidRDefault="00565117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65117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3" behindDoc="0" locked="0" layoutInCell="1" allowOverlap="1" wp14:anchorId="2DAE99C9" wp14:editId="1E4E7596">
                <wp:simplePos x="0" y="0"/>
                <wp:positionH relativeFrom="column">
                  <wp:posOffset>-67310</wp:posOffset>
                </wp:positionH>
                <wp:positionV relativeFrom="paragraph">
                  <wp:posOffset>1058545</wp:posOffset>
                </wp:positionV>
                <wp:extent cx="6000750" cy="419100"/>
                <wp:effectExtent l="0" t="0" r="0" b="0"/>
                <wp:wrapNone/>
                <wp:docPr id="2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5541" w:rsidRPr="00CD7ABE" w:rsidRDefault="00E15541" w:rsidP="00E15541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母   亲</w:t>
                            </w:r>
                            <w:r w:rsidR="005950BA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代 用 名   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广州市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某银行某分行营业部  13600008000</w:t>
                            </w:r>
                          </w:p>
                          <w:p w:rsidR="00E15541" w:rsidRPr="00CD7ABE" w:rsidRDefault="00E15541" w:rsidP="00E15541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5.3pt;margin-top:83.35pt;width:472.5pt;height:33pt;z-index:2517002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" filled="f" stroked="f">
                <v:textbox>
                  <w:txbxContent>
                    <w:p w:rsidR="00E15541" w:rsidRPr="00CD7ABE" w:rsidRDefault="00E15541" w:rsidP="00E15541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母   亲</w:t>
                      </w:r>
                      <w:r w:rsidR="005950BA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  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                                                                             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代 用 名   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广州市</w:t>
                      </w: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某银行某分行营业部  13600008000</w:t>
                      </w:r>
                    </w:p>
                    <w:p w:rsidR="00E15541" w:rsidRPr="00CD7ABE" w:rsidRDefault="00E15541" w:rsidP="00E15541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7333D">
        <w:rPr>
          <w:rFonts w:ascii="汉仪仿宋简" w:eastAsia="汉仪仿宋简"/>
          <w:b/>
          <w:noProof/>
          <w:color w:val="404040"/>
          <w:sz w:val="56"/>
          <w:szCs w:val="56"/>
        </w:rPr>
        <w:drawing>
          <wp:anchor distT="0" distB="0" distL="114300" distR="114300" simplePos="0" relativeHeight="252180479" behindDoc="0" locked="0" layoutInCell="1" allowOverlap="1" wp14:anchorId="4301AC7F" wp14:editId="32435609">
            <wp:simplePos x="0" y="0"/>
            <wp:positionH relativeFrom="column">
              <wp:posOffset>2049780</wp:posOffset>
            </wp:positionH>
            <wp:positionV relativeFrom="paragraph">
              <wp:posOffset>348436</wp:posOffset>
            </wp:positionV>
            <wp:extent cx="1174750" cy="283210"/>
            <wp:effectExtent l="0" t="0" r="6350" b="254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117475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2EE">
        <w:rPr>
          <w:rFonts w:ascii="微软雅黑" w:eastAsia="微软雅黑" w:hAnsi="微软雅黑"/>
          <w:b/>
          <w:noProof/>
          <w:color w:val="FFFFFF" w:themeColor="background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36415" behindDoc="0" locked="0" layoutInCell="1" allowOverlap="1" wp14:anchorId="5C485F33" wp14:editId="5F790FC0">
                <wp:simplePos x="0" y="0"/>
                <wp:positionH relativeFrom="column">
                  <wp:posOffset>2087245</wp:posOffset>
                </wp:positionH>
                <wp:positionV relativeFrom="paragraph">
                  <wp:posOffset>26214</wp:posOffset>
                </wp:positionV>
                <wp:extent cx="1120140" cy="617855"/>
                <wp:effectExtent l="0" t="0" r="0" b="0"/>
                <wp:wrapNone/>
                <wp:docPr id="3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61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12EE" w:rsidRPr="008E12C1" w:rsidRDefault="00C512EE">
                            <w:pPr>
                              <w:rPr>
                                <w:rFonts w:ascii="方正大标宋简体" w:eastAsia="方正大标宋简体" w:hAnsi="微软雅黑"/>
                                <w:color w:val="632423" w:themeColor="accent2" w:themeShade="80"/>
                                <w:sz w:val="36"/>
                                <w:szCs w:val="36"/>
                              </w:rPr>
                            </w:pPr>
                            <w:r w:rsidRPr="008E12C1">
                              <w:rPr>
                                <w:rFonts w:ascii="方正大标宋简体" w:eastAsia="方正大标宋简体" w:hAnsi="微软雅黑" w:hint="eastAsia"/>
                                <w:color w:val="632423" w:themeColor="accent2" w:themeShade="80"/>
                                <w:sz w:val="36"/>
                                <w:szCs w:val="36"/>
                              </w:rPr>
                              <w:t>家庭成员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64.35pt;margin-top:2.05pt;width:88.2pt;height:48.65pt;z-index:2518364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" filled="f" stroked="f">
                <v:textbox>
                  <w:txbxContent>
                    <w:p w:rsidR="00C512EE" w:rsidRPr="008E12C1" w:rsidRDefault="00C512EE">
                      <w:pPr>
                        <w:rPr>
                          <w:rFonts w:ascii="方正大标宋简体" w:eastAsia="方正大标宋简体" w:hAnsi="微软雅黑" w:hint="eastAsia"/>
                          <w:color w:val="632423" w:themeColor="accent2" w:themeShade="80"/>
                          <w:sz w:val="36"/>
                          <w:szCs w:val="36"/>
                        </w:rPr>
                      </w:pPr>
                      <w:r w:rsidRPr="008E12C1">
                        <w:rPr>
                          <w:rFonts w:ascii="方正大标宋简体" w:eastAsia="方正大标宋简体" w:hAnsi="微软雅黑" w:hint="eastAsia"/>
                          <w:color w:val="632423" w:themeColor="accent2" w:themeShade="80"/>
                          <w:sz w:val="36"/>
                          <w:szCs w:val="36"/>
                        </w:rPr>
                        <w:t>家庭成员</w:t>
                      </w:r>
                    </w:p>
                  </w:txbxContent>
                </v:textbox>
              </v:shape>
            </w:pict>
          </mc:Fallback>
        </mc:AlternateContent>
      </w:r>
    </w:p>
    <w:p w:rsidR="00292996" w:rsidRDefault="001624D1">
      <w:pPr>
        <w:widowControl/>
        <w:jc w:val="left"/>
        <w:rPr>
          <w:rFonts w:ascii="汉仪仿宋简" w:eastAsia="汉仪仿宋简"/>
          <w:color w:val="404040"/>
          <w:sz w:val="32"/>
          <w:szCs w:val="32"/>
        </w:rPr>
      </w:pPr>
      <w:r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2299263" behindDoc="1" locked="0" layoutInCell="1" allowOverlap="1" wp14:anchorId="74C9FE84" wp14:editId="04360EAF">
            <wp:simplePos x="0" y="0"/>
            <wp:positionH relativeFrom="column">
              <wp:posOffset>-3185335</wp:posOffset>
            </wp:positionH>
            <wp:positionV relativeFrom="paragraph">
              <wp:posOffset>3271811</wp:posOffset>
            </wp:positionV>
            <wp:extent cx="3652008" cy="2419633"/>
            <wp:effectExtent l="0" t="0" r="0" b="0"/>
            <wp:wrapNone/>
            <wp:docPr id="11" name="图片 11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3652008" cy="241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12C1" w:rsidRPr="00FF6D72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5" behindDoc="0" locked="0" layoutInCell="1" allowOverlap="1" wp14:anchorId="7A693BBF" wp14:editId="32260599">
                <wp:simplePos x="0" y="0"/>
                <wp:positionH relativeFrom="column">
                  <wp:posOffset>-315595</wp:posOffset>
                </wp:positionH>
                <wp:positionV relativeFrom="paragraph">
                  <wp:posOffset>5176520</wp:posOffset>
                </wp:positionV>
                <wp:extent cx="5905500" cy="0"/>
                <wp:effectExtent l="0" t="0" r="19050" b="19050"/>
                <wp:wrapNone/>
                <wp:docPr id="301" name="直接连接符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01" o:spid="_x0000_s1026" style="position:absolute;left:0;text-align:left;z-index:2517391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5pt,407.6pt" to="440.15pt,4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" strokecolor="#886d52" strokeweight="1pt">
                <v:stroke dashstyle="3 1"/>
              </v:line>
            </w:pict>
          </mc:Fallback>
        </mc:AlternateContent>
      </w:r>
      <w:r w:rsidR="008E12C1" w:rsidRPr="00FF6D72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7" behindDoc="0" locked="0" layoutInCell="1" allowOverlap="1" wp14:anchorId="77B1981E" wp14:editId="7325B96C">
                <wp:simplePos x="0" y="0"/>
                <wp:positionH relativeFrom="column">
                  <wp:posOffset>-323850</wp:posOffset>
                </wp:positionH>
                <wp:positionV relativeFrom="paragraph">
                  <wp:posOffset>4763949</wp:posOffset>
                </wp:positionV>
                <wp:extent cx="5905500" cy="0"/>
                <wp:effectExtent l="0" t="0" r="19050" b="19050"/>
                <wp:wrapNone/>
                <wp:docPr id="303" name="直接连接符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03" o:spid="_x0000_s1026" style="position:absolute;left:0;text-align:left;z-index:2517422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375.1pt" to="439.5pt,3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" strokecolor="#886d52" strokeweight="1pt">
                <v:stroke dashstyle="3 1"/>
              </v:line>
            </w:pict>
          </mc:Fallback>
        </mc:AlternateContent>
      </w:r>
      <w:r w:rsidR="008E12C1" w:rsidRPr="006C78B7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5" behindDoc="0" locked="0" layoutInCell="1" allowOverlap="1" wp14:anchorId="09474E1D" wp14:editId="0F8C54FA">
                <wp:simplePos x="0" y="0"/>
                <wp:positionH relativeFrom="column">
                  <wp:posOffset>1244600</wp:posOffset>
                </wp:positionH>
                <wp:positionV relativeFrom="paragraph">
                  <wp:posOffset>3977640</wp:posOffset>
                </wp:positionV>
                <wp:extent cx="4259580" cy="342900"/>
                <wp:effectExtent l="0" t="0" r="7620" b="0"/>
                <wp:wrapNone/>
                <wp:docPr id="279" name="矩形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9580" cy="342900"/>
                        </a:xfrm>
                        <a:prstGeom prst="rect">
                          <a:avLst/>
                        </a:prstGeom>
                        <a:solidFill>
                          <a:srgbClr val="AF94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78B7" w:rsidRDefault="006C78B7" w:rsidP="006C78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79" o:spid="_x0000_s1032" style="position:absolute;margin-left:98pt;margin-top:313.2pt;width:335.4pt;height:27pt;z-index:2517084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" fillcolor="#af9479" stroked="f" strokeweight="2pt">
                <v:textbox>
                  <w:txbxContent>
                    <w:p w:rsidR="006C78B7" w:rsidRDefault="006C78B7" w:rsidP="006C78B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E12C1" w:rsidRPr="006C78B7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15A4B544" wp14:editId="6ACABF40">
                <wp:simplePos x="0" y="0"/>
                <wp:positionH relativeFrom="column">
                  <wp:posOffset>-300990</wp:posOffset>
                </wp:positionH>
                <wp:positionV relativeFrom="paragraph">
                  <wp:posOffset>3977640</wp:posOffset>
                </wp:positionV>
                <wp:extent cx="1570990" cy="342900"/>
                <wp:effectExtent l="0" t="0" r="0" b="0"/>
                <wp:wrapNone/>
                <wp:docPr id="278" name="矩形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342900"/>
                        </a:xfrm>
                        <a:prstGeom prst="rect">
                          <a:avLst/>
                        </a:prstGeom>
                        <a:solidFill>
                          <a:srgbClr val="886D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78B7" w:rsidRPr="0063386D" w:rsidRDefault="006C78B7" w:rsidP="006C78B7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78" o:spid="_x0000_s1033" style="position:absolute;margin-left:-23.7pt;margin-top:313.2pt;width:123.7pt;height:27pt;z-index:2517073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" fillcolor="#886d52" stroked="f" strokeweight="2pt">
                <v:textbox>
                  <w:txbxContent>
                    <w:p w:rsidR="006C78B7" w:rsidRPr="0063386D" w:rsidRDefault="006C78B7" w:rsidP="006C78B7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E12C1" w:rsidRPr="00565117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4255" behindDoc="0" locked="0" layoutInCell="1" allowOverlap="1" wp14:anchorId="7F17FA60" wp14:editId="55ED25F1">
                <wp:simplePos x="0" y="0"/>
                <wp:positionH relativeFrom="column">
                  <wp:posOffset>-215265</wp:posOffset>
                </wp:positionH>
                <wp:positionV relativeFrom="paragraph">
                  <wp:posOffset>4744720</wp:posOffset>
                </wp:positionV>
                <wp:extent cx="6000750" cy="419100"/>
                <wp:effectExtent l="0" t="0" r="0" b="0"/>
                <wp:wrapNone/>
                <wp:docPr id="3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6D72" w:rsidRPr="00CD7ABE" w:rsidRDefault="00FF6D72" w:rsidP="00FF6D72">
                            <w:pPr>
                              <w:ind w:firstLineChars="50" w:firstLine="14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下 学 期              98              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100             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9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7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98</w:t>
                            </w:r>
                          </w:p>
                          <w:p w:rsidR="00FF6D72" w:rsidRPr="00CD7ABE" w:rsidRDefault="00FF6D72" w:rsidP="00FF6D72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16.95pt;margin-top:373.6pt;width:472.5pt;height:33pt;z-index:251744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" filled="f" stroked="f">
                <v:textbox>
                  <w:txbxContent>
                    <w:p w:rsidR="00FF6D72" w:rsidRPr="00CD7ABE" w:rsidRDefault="00FF6D72" w:rsidP="00FF6D72">
                      <w:pPr>
                        <w:ind w:firstLineChars="50" w:firstLine="140"/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下 学 期              98              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100             </w:t>
                      </w: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9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7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                                                                             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t xml:space="preserve">        98</w:t>
                      </w:r>
                    </w:p>
                    <w:p w:rsidR="00FF6D72" w:rsidRPr="00CD7ABE" w:rsidRDefault="00FF6D72" w:rsidP="00FF6D72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12C1" w:rsidRPr="00FF6D72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59" behindDoc="0" locked="0" layoutInCell="1" allowOverlap="1" wp14:anchorId="05D56C24" wp14:editId="67A24F88">
                <wp:simplePos x="0" y="0"/>
                <wp:positionH relativeFrom="column">
                  <wp:posOffset>-203200</wp:posOffset>
                </wp:positionH>
                <wp:positionV relativeFrom="paragraph">
                  <wp:posOffset>4328160</wp:posOffset>
                </wp:positionV>
                <wp:extent cx="6000750" cy="419100"/>
                <wp:effectExtent l="0" t="0" r="0" b="0"/>
                <wp:wrapNone/>
                <wp:docPr id="3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6D72" w:rsidRPr="00CD7ABE" w:rsidRDefault="00FF6D72" w:rsidP="00FF6D72">
                            <w:pPr>
                              <w:ind w:firstLineChars="50" w:firstLine="14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上 学 期              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93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98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93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98</w:t>
                            </w:r>
                          </w:p>
                          <w:p w:rsidR="00FF6D72" w:rsidRPr="00CD7ABE" w:rsidRDefault="00FF6D72" w:rsidP="00FF6D72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-16pt;margin-top:340.8pt;width:472.5pt;height:33pt;z-index:2517401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" filled="f" stroked="f">
                <v:textbox>
                  <w:txbxContent>
                    <w:p w:rsidR="00FF6D72" w:rsidRPr="00CD7ABE" w:rsidRDefault="00FF6D72" w:rsidP="00FF6D72">
                      <w:pPr>
                        <w:ind w:firstLineChars="50" w:firstLine="140"/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上 学 期              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93</w:t>
                      </w: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98</w:t>
                      </w: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93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                                                                             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t xml:space="preserve">        98</w:t>
                      </w:r>
                    </w:p>
                    <w:p w:rsidR="00FF6D72" w:rsidRPr="00CD7ABE" w:rsidRDefault="00FF6D72" w:rsidP="00FF6D72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12C1" w:rsidRPr="00380FC1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7" behindDoc="0" locked="0" layoutInCell="1" allowOverlap="1" wp14:anchorId="58D205EC" wp14:editId="0C3A0FB2">
                <wp:simplePos x="0" y="0"/>
                <wp:positionH relativeFrom="column">
                  <wp:posOffset>4438015</wp:posOffset>
                </wp:positionH>
                <wp:positionV relativeFrom="paragraph">
                  <wp:posOffset>3908425</wp:posOffset>
                </wp:positionV>
                <wp:extent cx="1052830" cy="401320"/>
                <wp:effectExtent l="0" t="0" r="0" b="0"/>
                <wp:wrapNone/>
                <wp:docPr id="3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40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FC1" w:rsidRPr="00565117" w:rsidRDefault="00380FC1" w:rsidP="00380FC1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英</w:t>
                            </w:r>
                            <w:r w:rsidRPr="0056511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49.45pt;margin-top:307.75pt;width:82.9pt;height:31.6pt;z-index:251737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" filled="f" stroked="f">
                <v:textbox>
                  <w:txbxContent>
                    <w:p w:rsidR="00380FC1" w:rsidRPr="00565117" w:rsidRDefault="00380FC1" w:rsidP="00380FC1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英</w:t>
                      </w:r>
                      <w:r w:rsidRPr="0056511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语</w:t>
                      </w:r>
                    </w:p>
                  </w:txbxContent>
                </v:textbox>
              </v:shape>
            </w:pict>
          </mc:Fallback>
        </mc:AlternateContent>
      </w:r>
      <w:r w:rsidR="008E12C1" w:rsidRPr="00380FC1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3" behindDoc="0" locked="0" layoutInCell="1" allowOverlap="1" wp14:anchorId="2A78D4CA" wp14:editId="78881AE7">
                <wp:simplePos x="0" y="0"/>
                <wp:positionH relativeFrom="column">
                  <wp:posOffset>2989580</wp:posOffset>
                </wp:positionH>
                <wp:positionV relativeFrom="paragraph">
                  <wp:posOffset>3910330</wp:posOffset>
                </wp:positionV>
                <wp:extent cx="1052830" cy="401320"/>
                <wp:effectExtent l="0" t="0" r="0" b="0"/>
                <wp:wrapNone/>
                <wp:docPr id="2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40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FC1" w:rsidRPr="00565117" w:rsidRDefault="00380FC1" w:rsidP="00380FC1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数</w:t>
                            </w:r>
                            <w:r w:rsidRPr="0056511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235.4pt;margin-top:307.9pt;width:82.9pt;height:31.6pt;z-index:251736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" filled="f" stroked="f">
                <v:textbox>
                  <w:txbxContent>
                    <w:p w:rsidR="00380FC1" w:rsidRPr="00565117" w:rsidRDefault="00380FC1" w:rsidP="00380FC1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数</w:t>
                      </w:r>
                      <w:r w:rsidRPr="0056511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学</w:t>
                      </w:r>
                    </w:p>
                  </w:txbxContent>
                </v:textbox>
              </v:shape>
            </w:pict>
          </mc:Fallback>
        </mc:AlternateContent>
      </w:r>
      <w:r w:rsidR="008E12C1" w:rsidRPr="00380FC1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39" behindDoc="0" locked="0" layoutInCell="1" allowOverlap="1" wp14:anchorId="187D01BD" wp14:editId="0EB85FD8">
                <wp:simplePos x="0" y="0"/>
                <wp:positionH relativeFrom="column">
                  <wp:posOffset>1448435</wp:posOffset>
                </wp:positionH>
                <wp:positionV relativeFrom="paragraph">
                  <wp:posOffset>3924300</wp:posOffset>
                </wp:positionV>
                <wp:extent cx="1052830" cy="401320"/>
                <wp:effectExtent l="0" t="0" r="0" b="0"/>
                <wp:wrapNone/>
                <wp:docPr id="2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40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FC1" w:rsidRPr="00565117" w:rsidRDefault="00380FC1" w:rsidP="00380FC1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语</w:t>
                            </w:r>
                            <w:r w:rsidRPr="0056511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114.05pt;margin-top:309pt;width:82.9pt;height:31.6pt;z-index:251735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" filled="f" stroked="f">
                <v:textbox>
                  <w:txbxContent>
                    <w:p w:rsidR="00380FC1" w:rsidRPr="00565117" w:rsidRDefault="00380FC1" w:rsidP="00380FC1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语</w:t>
                      </w:r>
                      <w:r w:rsidRPr="0056511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文</w:t>
                      </w:r>
                    </w:p>
                  </w:txbxContent>
                </v:textbox>
              </v:shape>
            </w:pict>
          </mc:Fallback>
        </mc:AlternateContent>
      </w:r>
      <w:r w:rsidR="008E12C1" w:rsidRPr="00380FC1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5" behindDoc="0" locked="0" layoutInCell="1" allowOverlap="1" wp14:anchorId="52418D14" wp14:editId="37CE072A">
                <wp:simplePos x="0" y="0"/>
                <wp:positionH relativeFrom="column">
                  <wp:posOffset>34290</wp:posOffset>
                </wp:positionH>
                <wp:positionV relativeFrom="paragraph">
                  <wp:posOffset>3893364</wp:posOffset>
                </wp:positionV>
                <wp:extent cx="899160" cy="1403985"/>
                <wp:effectExtent l="0" t="0" r="0" b="0"/>
                <wp:wrapNone/>
                <wp:docPr id="2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FC1" w:rsidRPr="00565117" w:rsidRDefault="00380FC1" w:rsidP="00380FC1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科</w:t>
                            </w:r>
                            <w:r w:rsidRPr="0056511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9" type="#_x0000_t202" style="position:absolute;margin-left:2.7pt;margin-top:306.55pt;width:70.8pt;height:110.55pt;z-index:251734015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" filled="f" stroked="f">
                <v:textbox style="mso-fit-shape-to-text:t">
                  <w:txbxContent>
                    <w:p w:rsidR="00380FC1" w:rsidRPr="00565117" w:rsidRDefault="00380FC1" w:rsidP="00380FC1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科</w:t>
                      </w:r>
                      <w:r w:rsidRPr="0056511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目</w:t>
                      </w:r>
                    </w:p>
                  </w:txbxContent>
                </v:textbox>
              </v:shape>
            </w:pict>
          </mc:Fallback>
        </mc:AlternateContent>
      </w:r>
      <w:r w:rsidR="008E12C1" w:rsidRPr="006C78B7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967" behindDoc="0" locked="0" layoutInCell="1" allowOverlap="1" wp14:anchorId="75F5BA5C" wp14:editId="6EFB4F09">
                <wp:simplePos x="0" y="0"/>
                <wp:positionH relativeFrom="column">
                  <wp:posOffset>1896110</wp:posOffset>
                </wp:positionH>
                <wp:positionV relativeFrom="paragraph">
                  <wp:posOffset>3325674</wp:posOffset>
                </wp:positionV>
                <wp:extent cx="1481455" cy="496570"/>
                <wp:effectExtent l="0" t="0" r="0" b="0"/>
                <wp:wrapNone/>
                <wp:docPr id="2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145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FC1" w:rsidRPr="008E12C1" w:rsidRDefault="00FF6D72" w:rsidP="00380FC1">
                            <w:pPr>
                              <w:rPr>
                                <w:rFonts w:ascii="方正大标宋简体" w:eastAsia="方正大标宋简体" w:hAnsi="微软雅黑"/>
                                <w:color w:val="632423" w:themeColor="accent2" w:themeShade="80"/>
                                <w:sz w:val="36"/>
                                <w:szCs w:val="36"/>
                              </w:rPr>
                            </w:pPr>
                            <w:r w:rsidRPr="008E12C1">
                              <w:rPr>
                                <w:rFonts w:ascii="方正大标宋简体" w:eastAsia="方正大标宋简体" w:hAnsi="微软雅黑" w:hint="eastAsia"/>
                                <w:color w:val="632423" w:themeColor="accent2" w:themeShade="80"/>
                                <w:sz w:val="36"/>
                                <w:szCs w:val="36"/>
                              </w:rPr>
                              <w:t>五</w:t>
                            </w:r>
                            <w:r w:rsidR="00380FC1" w:rsidRPr="008E12C1">
                              <w:rPr>
                                <w:rFonts w:ascii="方正大标宋简体" w:eastAsia="方正大标宋简体" w:hAnsi="微软雅黑" w:hint="eastAsia"/>
                                <w:color w:val="632423" w:themeColor="accent2" w:themeShade="80"/>
                                <w:sz w:val="36"/>
                                <w:szCs w:val="36"/>
                              </w:rPr>
                              <w:t>年级成绩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margin-left:149.3pt;margin-top:261.85pt;width:116.65pt;height:39.1pt;z-index:251731967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" filled="f" stroked="f">
                <v:textbox style="mso-fit-shape-to-text:t">
                  <w:txbxContent>
                    <w:p w:rsidR="00380FC1" w:rsidRPr="008E12C1" w:rsidRDefault="00FF6D72" w:rsidP="00380FC1">
                      <w:pPr>
                        <w:rPr>
                          <w:rFonts w:ascii="方正大标宋简体" w:eastAsia="方正大标宋简体" w:hAnsi="微软雅黑" w:hint="eastAsia"/>
                          <w:color w:val="632423" w:themeColor="accent2" w:themeShade="80"/>
                          <w:sz w:val="36"/>
                          <w:szCs w:val="36"/>
                        </w:rPr>
                      </w:pPr>
                      <w:r w:rsidRPr="008E12C1">
                        <w:rPr>
                          <w:rFonts w:ascii="方正大标宋简体" w:eastAsia="方正大标宋简体" w:hAnsi="微软雅黑" w:hint="eastAsia"/>
                          <w:color w:val="632423" w:themeColor="accent2" w:themeShade="80"/>
                          <w:sz w:val="36"/>
                          <w:szCs w:val="36"/>
                        </w:rPr>
                        <w:t>五</w:t>
                      </w:r>
                      <w:r w:rsidR="00380FC1" w:rsidRPr="008E12C1">
                        <w:rPr>
                          <w:rFonts w:ascii="方正大标宋简体" w:eastAsia="方正大标宋简体" w:hAnsi="微软雅黑" w:hint="eastAsia"/>
                          <w:color w:val="632423" w:themeColor="accent2" w:themeShade="80"/>
                          <w:sz w:val="36"/>
                          <w:szCs w:val="36"/>
                        </w:rPr>
                        <w:t>年级成绩</w:t>
                      </w:r>
                    </w:p>
                  </w:txbxContent>
                </v:textbox>
              </v:shape>
            </w:pict>
          </mc:Fallback>
        </mc:AlternateContent>
      </w:r>
      <w:r w:rsidR="008E12C1" w:rsidRPr="008E12C1">
        <w:rPr>
          <w:rFonts w:ascii="汉仪仿宋简" w:eastAsia="汉仪仿宋简"/>
          <w:noProof/>
          <w:color w:val="404040"/>
          <w:sz w:val="32"/>
          <w:szCs w:val="32"/>
        </w:rPr>
        <w:drawing>
          <wp:anchor distT="0" distB="0" distL="114300" distR="114300" simplePos="0" relativeHeight="252253183" behindDoc="0" locked="0" layoutInCell="1" allowOverlap="1" wp14:anchorId="3A13F099" wp14:editId="2A01FFD1">
            <wp:simplePos x="0" y="0"/>
            <wp:positionH relativeFrom="column">
              <wp:posOffset>1993265</wp:posOffset>
            </wp:positionH>
            <wp:positionV relativeFrom="paragraph">
              <wp:posOffset>3203575</wp:posOffset>
            </wp:positionV>
            <wp:extent cx="1174750" cy="283210"/>
            <wp:effectExtent l="0" t="0" r="6350" b="0"/>
            <wp:wrapNone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7475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12C1" w:rsidRPr="008E12C1">
        <w:rPr>
          <w:rFonts w:ascii="汉仪仿宋简" w:eastAsia="汉仪仿宋简"/>
          <w:noProof/>
          <w:color w:val="404040"/>
          <w:sz w:val="32"/>
          <w:szCs w:val="32"/>
        </w:rPr>
        <w:drawing>
          <wp:anchor distT="0" distB="0" distL="114300" distR="114300" simplePos="0" relativeHeight="252252159" behindDoc="0" locked="0" layoutInCell="1" allowOverlap="1" wp14:anchorId="29BFAD6C" wp14:editId="396CE06D">
            <wp:simplePos x="0" y="0"/>
            <wp:positionH relativeFrom="column">
              <wp:posOffset>1993265</wp:posOffset>
            </wp:positionH>
            <wp:positionV relativeFrom="paragraph">
              <wp:posOffset>3634284</wp:posOffset>
            </wp:positionV>
            <wp:extent cx="1174750" cy="283210"/>
            <wp:effectExtent l="0" t="0" r="6350" b="2540"/>
            <wp:wrapNone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117475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466" w:rsidRPr="003068D7">
        <w:rPr>
          <w:noProof/>
          <w:color w:val="E36C0A" w:themeColor="accent6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5583" behindDoc="0" locked="0" layoutInCell="1" allowOverlap="1" wp14:anchorId="20EA876C" wp14:editId="6059FB32">
                <wp:simplePos x="0" y="0"/>
                <wp:positionH relativeFrom="column">
                  <wp:posOffset>46355</wp:posOffset>
                </wp:positionH>
                <wp:positionV relativeFrom="paragraph">
                  <wp:posOffset>1811020</wp:posOffset>
                </wp:positionV>
                <wp:extent cx="899160" cy="1403985"/>
                <wp:effectExtent l="0" t="0" r="0" b="0"/>
                <wp:wrapNone/>
                <wp:docPr id="2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68D7" w:rsidRPr="00565117" w:rsidRDefault="003068D7" w:rsidP="003068D7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科</w:t>
                            </w:r>
                            <w:r w:rsidRPr="0056511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1" type="#_x0000_t202" style="position:absolute;margin-left:3.65pt;margin-top:142.6pt;width:70.8pt;height:110.55pt;z-index:251715583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" filled="f" stroked="f">
                <v:textbox style="mso-fit-shape-to-text:t">
                  <w:txbxContent>
                    <w:p w:rsidR="003068D7" w:rsidRPr="00565117" w:rsidRDefault="003068D7" w:rsidP="003068D7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科</w:t>
                      </w:r>
                      <w:r w:rsidRPr="0056511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目</w:t>
                      </w:r>
                    </w:p>
                  </w:txbxContent>
                </v:textbox>
              </v:shape>
            </w:pict>
          </mc:Fallback>
        </mc:AlternateContent>
      </w:r>
      <w:r w:rsidR="00A55466" w:rsidRPr="003068D7">
        <w:rPr>
          <w:rFonts w:ascii="汉仪仿宋简" w:eastAsia="汉仪仿宋简"/>
          <w:noProof/>
          <w:color w:val="E36C0A" w:themeColor="accent6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7631" behindDoc="0" locked="0" layoutInCell="1" allowOverlap="1" wp14:anchorId="77069982" wp14:editId="533C0317">
                <wp:simplePos x="0" y="0"/>
                <wp:positionH relativeFrom="column">
                  <wp:posOffset>1460500</wp:posOffset>
                </wp:positionH>
                <wp:positionV relativeFrom="paragraph">
                  <wp:posOffset>1842135</wp:posOffset>
                </wp:positionV>
                <wp:extent cx="1052830" cy="401320"/>
                <wp:effectExtent l="0" t="0" r="0" b="0"/>
                <wp:wrapNone/>
                <wp:docPr id="2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40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68D7" w:rsidRPr="00565117" w:rsidRDefault="003068D7" w:rsidP="003068D7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语</w:t>
                            </w:r>
                            <w:r w:rsidRPr="0056511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15pt;margin-top:145.05pt;width:82.9pt;height:31.6pt;z-index:251717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" filled="f" stroked="f">
                <v:textbox>
                  <w:txbxContent>
                    <w:p w:rsidR="003068D7" w:rsidRPr="00565117" w:rsidRDefault="003068D7" w:rsidP="003068D7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语</w:t>
                      </w:r>
                      <w:r w:rsidRPr="0056511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文</w:t>
                      </w:r>
                    </w:p>
                  </w:txbxContent>
                </v:textbox>
              </v:shape>
            </w:pict>
          </mc:Fallback>
        </mc:AlternateContent>
      </w:r>
      <w:r w:rsidR="00A55466" w:rsidRPr="003068D7">
        <w:rPr>
          <w:rFonts w:ascii="汉仪仿宋简" w:eastAsia="汉仪仿宋简"/>
          <w:noProof/>
          <w:color w:val="E36C0A" w:themeColor="accent6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9679" behindDoc="0" locked="0" layoutInCell="1" allowOverlap="1" wp14:anchorId="404F74BA" wp14:editId="433DE893">
                <wp:simplePos x="0" y="0"/>
                <wp:positionH relativeFrom="column">
                  <wp:posOffset>3001645</wp:posOffset>
                </wp:positionH>
                <wp:positionV relativeFrom="paragraph">
                  <wp:posOffset>1828165</wp:posOffset>
                </wp:positionV>
                <wp:extent cx="1052830" cy="401320"/>
                <wp:effectExtent l="0" t="0" r="0" b="0"/>
                <wp:wrapNone/>
                <wp:docPr id="29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40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68D7" w:rsidRPr="00565117" w:rsidRDefault="003068D7" w:rsidP="003068D7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数</w:t>
                            </w:r>
                            <w:r w:rsidRPr="0056511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236.35pt;margin-top:143.95pt;width:82.9pt;height:31.6pt;z-index:251719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" filled="f" stroked="f">
                <v:textbox>
                  <w:txbxContent>
                    <w:p w:rsidR="003068D7" w:rsidRPr="00565117" w:rsidRDefault="003068D7" w:rsidP="003068D7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数</w:t>
                      </w:r>
                      <w:r w:rsidRPr="0056511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学</w:t>
                      </w:r>
                    </w:p>
                  </w:txbxContent>
                </v:textbox>
              </v:shape>
            </w:pict>
          </mc:Fallback>
        </mc:AlternateContent>
      </w:r>
      <w:r w:rsidR="00A55466" w:rsidRPr="003068D7">
        <w:rPr>
          <w:rFonts w:ascii="汉仪仿宋简" w:eastAsia="汉仪仿宋简"/>
          <w:noProof/>
          <w:color w:val="E36C0A" w:themeColor="accent6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1727" behindDoc="0" locked="0" layoutInCell="1" allowOverlap="1" wp14:anchorId="3910238C" wp14:editId="3B308B06">
                <wp:simplePos x="0" y="0"/>
                <wp:positionH relativeFrom="column">
                  <wp:posOffset>4450080</wp:posOffset>
                </wp:positionH>
                <wp:positionV relativeFrom="paragraph">
                  <wp:posOffset>1826260</wp:posOffset>
                </wp:positionV>
                <wp:extent cx="1052830" cy="401320"/>
                <wp:effectExtent l="0" t="0" r="0" b="0"/>
                <wp:wrapNone/>
                <wp:docPr id="2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40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68D7" w:rsidRPr="00565117" w:rsidRDefault="003068D7" w:rsidP="003068D7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英</w:t>
                            </w:r>
                            <w:r w:rsidRPr="0056511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350.4pt;margin-top:143.8pt;width:82.9pt;height:31.6pt;z-index:2517217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" filled="f" stroked="f">
                <v:textbox>
                  <w:txbxContent>
                    <w:p w:rsidR="003068D7" w:rsidRPr="00565117" w:rsidRDefault="003068D7" w:rsidP="003068D7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英</w:t>
                      </w:r>
                      <w:r w:rsidRPr="0056511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32"/>
                        </w:rPr>
                        <w:t>语</w:t>
                      </w:r>
                    </w:p>
                  </w:txbxContent>
                </v:textbox>
              </v:shape>
            </w:pict>
          </mc:Fallback>
        </mc:AlternateContent>
      </w:r>
      <w:r w:rsidR="00A55466" w:rsidRPr="00565117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871" behindDoc="0" locked="0" layoutInCell="1" allowOverlap="1" wp14:anchorId="505244DD" wp14:editId="7F28AA66">
                <wp:simplePos x="0" y="0"/>
                <wp:positionH relativeFrom="column">
                  <wp:posOffset>-147320</wp:posOffset>
                </wp:positionH>
                <wp:positionV relativeFrom="paragraph">
                  <wp:posOffset>2237740</wp:posOffset>
                </wp:positionV>
                <wp:extent cx="6000750" cy="419100"/>
                <wp:effectExtent l="0" t="0" r="0" b="0"/>
                <wp:wrapNone/>
                <wp:docPr id="2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FC1" w:rsidRPr="00CD7ABE" w:rsidRDefault="00380FC1" w:rsidP="00380FC1">
                            <w:pPr>
                              <w:ind w:firstLineChars="50" w:firstLine="14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上 学 期              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96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100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95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98</w:t>
                            </w:r>
                          </w:p>
                          <w:p w:rsidR="00380FC1" w:rsidRPr="00CD7ABE" w:rsidRDefault="00380FC1" w:rsidP="00380FC1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-11.6pt;margin-top:176.2pt;width:472.5pt;height:33pt;z-index:2517278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" filled="f" stroked="f">
                <v:textbox>
                  <w:txbxContent>
                    <w:p w:rsidR="00380FC1" w:rsidRPr="00CD7ABE" w:rsidRDefault="00380FC1" w:rsidP="00380FC1">
                      <w:pPr>
                        <w:ind w:firstLineChars="50" w:firstLine="140"/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上 学 期              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96</w:t>
                      </w: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100</w:t>
                      </w: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95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                                                                             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t xml:space="preserve">        98</w:t>
                      </w:r>
                    </w:p>
                    <w:p w:rsidR="00380FC1" w:rsidRPr="00CD7ABE" w:rsidRDefault="00380FC1" w:rsidP="00380FC1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5466" w:rsidRPr="00565117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19" behindDoc="0" locked="0" layoutInCell="1" allowOverlap="1" wp14:anchorId="561DFC45" wp14:editId="5763CE96">
                <wp:simplePos x="0" y="0"/>
                <wp:positionH relativeFrom="column">
                  <wp:posOffset>-124460</wp:posOffset>
                </wp:positionH>
                <wp:positionV relativeFrom="paragraph">
                  <wp:posOffset>2652395</wp:posOffset>
                </wp:positionV>
                <wp:extent cx="6000750" cy="419100"/>
                <wp:effectExtent l="0" t="0" r="0" b="0"/>
                <wp:wrapNone/>
                <wp:docPr id="2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FC1" w:rsidRPr="00CD7ABE" w:rsidRDefault="00380FC1" w:rsidP="00380FC1">
                            <w:pPr>
                              <w:ind w:firstLineChars="50" w:firstLine="14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下 学 期              98              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99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9</w:t>
                            </w:r>
                            <w:r w:rsidR="00CB3C65" w:rsidRPr="00CD7AB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</w:t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pgNum/>
                            </w:r>
                            <w:r w:rsidRPr="00CD7ABE">
                              <w:rPr>
                                <w:rFonts w:ascii="微软雅黑" w:eastAsia="微软雅黑" w:hAnsi="微软雅黑" w:hint="eastAsia"/>
                                <w:vanish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       98</w:t>
                            </w:r>
                          </w:p>
                          <w:p w:rsidR="00380FC1" w:rsidRPr="00CD7ABE" w:rsidRDefault="00380FC1" w:rsidP="00380FC1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9.8pt;margin-top:208.85pt;width:472.5pt;height:33pt;z-index:2517299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" filled="f" stroked="f">
                <v:textbox>
                  <w:txbxContent>
                    <w:p w:rsidR="00380FC1" w:rsidRPr="00CD7ABE" w:rsidRDefault="00380FC1" w:rsidP="00380FC1">
                      <w:pPr>
                        <w:ind w:firstLineChars="50" w:firstLine="140"/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下 学 期              98              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99</w:t>
                      </w: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 xml:space="preserve"> </w:t>
                      </w:r>
                      <w:r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9</w:t>
                      </w:r>
                      <w:r w:rsidR="00CB3C65" w:rsidRPr="00CD7AB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6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t xml:space="preserve">                                                                                           </w:t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pgNum/>
                      </w:r>
                      <w:r w:rsidRPr="00CD7ABE">
                        <w:rPr>
                          <w:rFonts w:ascii="微软雅黑" w:eastAsia="微软雅黑" w:hAnsi="微软雅黑" w:hint="eastAsia"/>
                          <w:vanish/>
                          <w:color w:val="404040" w:themeColor="text1" w:themeTint="BF"/>
                          <w:sz w:val="28"/>
                          <w:szCs w:val="28"/>
                        </w:rPr>
                        <w:t xml:space="preserve">        98</w:t>
                      </w:r>
                    </w:p>
                    <w:p w:rsidR="00380FC1" w:rsidRPr="00CD7ABE" w:rsidRDefault="00380FC1" w:rsidP="00380FC1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5466" w:rsidRPr="006C78B7">
        <w:rPr>
          <w:rFonts w:ascii="微软雅黑" w:eastAsia="微软雅黑" w:hAnsi="微软雅黑"/>
          <w:b/>
          <w:noProof/>
          <w:color w:val="40404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2271" behindDoc="0" locked="0" layoutInCell="1" allowOverlap="1" wp14:anchorId="2AF9436F" wp14:editId="379CC53A">
                <wp:simplePos x="0" y="0"/>
                <wp:positionH relativeFrom="column">
                  <wp:posOffset>-274955</wp:posOffset>
                </wp:positionH>
                <wp:positionV relativeFrom="paragraph">
                  <wp:posOffset>1904365</wp:posOffset>
                </wp:positionV>
                <wp:extent cx="1635760" cy="342900"/>
                <wp:effectExtent l="0" t="0" r="2540" b="0"/>
                <wp:wrapNone/>
                <wp:docPr id="274" name="矩形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760" cy="342900"/>
                        </a:xfrm>
                        <a:prstGeom prst="rect">
                          <a:avLst/>
                        </a:prstGeom>
                        <a:solidFill>
                          <a:srgbClr val="886D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78B7" w:rsidRPr="00E47CD6" w:rsidRDefault="006C78B7" w:rsidP="006C78B7">
                            <w:pPr>
                              <w:rPr>
                                <w:color w:val="7ABC3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74" o:spid="_x0000_s1047" style="position:absolute;margin-left:-21.65pt;margin-top:149.95pt;width:128.8pt;height:27pt;z-index:2517022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" fillcolor="#886d52" stroked="f" strokeweight="2pt">
                <v:textbox>
                  <w:txbxContent>
                    <w:p w:rsidR="006C78B7" w:rsidRPr="00E47CD6" w:rsidRDefault="006C78B7" w:rsidP="006C78B7">
                      <w:pPr>
                        <w:rPr>
                          <w:color w:val="7ABC32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5466" w:rsidRPr="006C78B7">
        <w:rPr>
          <w:rFonts w:ascii="微软雅黑" w:eastAsia="微软雅黑" w:hAnsi="微软雅黑"/>
          <w:b/>
          <w:noProof/>
          <w:color w:val="40404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3295" behindDoc="0" locked="0" layoutInCell="1" allowOverlap="1" wp14:anchorId="14471BFD" wp14:editId="07096B31">
                <wp:simplePos x="0" y="0"/>
                <wp:positionH relativeFrom="column">
                  <wp:posOffset>1270635</wp:posOffset>
                </wp:positionH>
                <wp:positionV relativeFrom="paragraph">
                  <wp:posOffset>1904365</wp:posOffset>
                </wp:positionV>
                <wp:extent cx="4346575" cy="342900"/>
                <wp:effectExtent l="0" t="0" r="0" b="0"/>
                <wp:wrapNone/>
                <wp:docPr id="275" name="矩形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575" cy="342900"/>
                        </a:xfrm>
                        <a:prstGeom prst="rect">
                          <a:avLst/>
                        </a:prstGeom>
                        <a:solidFill>
                          <a:srgbClr val="AF94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78B7" w:rsidRDefault="006C78B7" w:rsidP="006C78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75" o:spid="_x0000_s1048" style="position:absolute;margin-left:100.05pt;margin-top:149.95pt;width:342.25pt;height:27pt;z-index:251703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" fillcolor="#af9479" stroked="f" strokeweight="2pt">
                <v:textbox>
                  <w:txbxContent>
                    <w:p w:rsidR="006C78B7" w:rsidRDefault="006C78B7" w:rsidP="006C78B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55466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3" behindDoc="0" locked="0" layoutInCell="1" allowOverlap="1" wp14:anchorId="0F61E5B6" wp14:editId="39B61F5B">
                <wp:simplePos x="0" y="0"/>
                <wp:positionH relativeFrom="column">
                  <wp:posOffset>-309245</wp:posOffset>
                </wp:positionH>
                <wp:positionV relativeFrom="paragraph">
                  <wp:posOffset>3048000</wp:posOffset>
                </wp:positionV>
                <wp:extent cx="5905500" cy="0"/>
                <wp:effectExtent l="0" t="0" r="19050" b="19050"/>
                <wp:wrapNone/>
                <wp:docPr id="293" name="直接连接符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3" o:spid="_x0000_s1026" style="position:absolute;left:0;text-align:left;z-index:2517258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35pt,240pt" to="440.65pt,2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" strokecolor="#886d52" strokeweight="1pt">
                <v:stroke dashstyle="3 1"/>
              </v:line>
            </w:pict>
          </mc:Fallback>
        </mc:AlternateContent>
      </w:r>
      <w:r w:rsidR="00A55466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5" behindDoc="0" locked="0" layoutInCell="1" allowOverlap="1" wp14:anchorId="1ADDAE4B" wp14:editId="45742A9E">
                <wp:simplePos x="0" y="0"/>
                <wp:positionH relativeFrom="column">
                  <wp:posOffset>-291465</wp:posOffset>
                </wp:positionH>
                <wp:positionV relativeFrom="paragraph">
                  <wp:posOffset>2607131</wp:posOffset>
                </wp:positionV>
                <wp:extent cx="5905500" cy="0"/>
                <wp:effectExtent l="0" t="0" r="19050" b="19050"/>
                <wp:wrapNone/>
                <wp:docPr id="292" name="直接连接符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2" o:spid="_x0000_s1026" style="position:absolute;left:0;text-align:left;z-index:2517237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95pt,205.3pt" to="442.05pt,20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" strokecolor="#886d52" strokeweight="1pt">
                <v:stroke dashstyle="3 1"/>
              </v:line>
            </w:pict>
          </mc:Fallback>
        </mc:AlternateContent>
      </w:r>
      <w:r w:rsidR="00A55466" w:rsidRPr="006C78B7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1493D228" wp14:editId="05F20B72">
                <wp:simplePos x="0" y="0"/>
                <wp:positionH relativeFrom="column">
                  <wp:posOffset>1935480</wp:posOffset>
                </wp:positionH>
                <wp:positionV relativeFrom="paragraph">
                  <wp:posOffset>1252855</wp:posOffset>
                </wp:positionV>
                <wp:extent cx="1402715" cy="496570"/>
                <wp:effectExtent l="0" t="0" r="0" b="0"/>
                <wp:wrapNone/>
                <wp:docPr id="2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78B7" w:rsidRPr="008E12C1" w:rsidRDefault="00380FC1">
                            <w:pPr>
                              <w:rPr>
                                <w:rFonts w:ascii="方正大标宋简体" w:eastAsia="方正大标宋简体" w:hAnsi="微软雅黑"/>
                                <w:color w:val="632423" w:themeColor="accent2" w:themeShade="80"/>
                                <w:sz w:val="36"/>
                                <w:szCs w:val="36"/>
                              </w:rPr>
                            </w:pPr>
                            <w:r w:rsidRPr="008E12C1">
                              <w:rPr>
                                <w:rFonts w:ascii="方正大标宋简体" w:eastAsia="方正大标宋简体" w:hAnsi="微软雅黑" w:hint="eastAsia"/>
                                <w:color w:val="632423" w:themeColor="accent2" w:themeShade="80"/>
                                <w:sz w:val="36"/>
                                <w:szCs w:val="36"/>
                              </w:rPr>
                              <w:t>四年级</w:t>
                            </w:r>
                            <w:r w:rsidR="006C78B7" w:rsidRPr="008E12C1">
                              <w:rPr>
                                <w:rFonts w:ascii="方正大标宋简体" w:eastAsia="方正大标宋简体" w:hAnsi="微软雅黑" w:hint="eastAsia"/>
                                <w:color w:val="632423" w:themeColor="accent2" w:themeShade="80"/>
                                <w:sz w:val="36"/>
                                <w:szCs w:val="36"/>
                              </w:rPr>
                              <w:t>成绩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9" type="#_x0000_t202" style="position:absolute;margin-left:152.4pt;margin-top:98.65pt;width:110.45pt;height:39.1pt;z-index:251713535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" filled="f" stroked="f">
                <v:textbox style="mso-fit-shape-to-text:t">
                  <w:txbxContent>
                    <w:p w:rsidR="006C78B7" w:rsidRPr="008E12C1" w:rsidRDefault="00380FC1">
                      <w:pPr>
                        <w:rPr>
                          <w:rFonts w:ascii="方正大标宋简体" w:eastAsia="方正大标宋简体" w:hAnsi="微软雅黑" w:hint="eastAsia"/>
                          <w:color w:val="632423" w:themeColor="accent2" w:themeShade="80"/>
                          <w:sz w:val="36"/>
                          <w:szCs w:val="36"/>
                        </w:rPr>
                      </w:pPr>
                      <w:r w:rsidRPr="008E12C1">
                        <w:rPr>
                          <w:rFonts w:ascii="方正大标宋简体" w:eastAsia="方正大标宋简体" w:hAnsi="微软雅黑" w:hint="eastAsia"/>
                          <w:color w:val="632423" w:themeColor="accent2" w:themeShade="80"/>
                          <w:sz w:val="36"/>
                          <w:szCs w:val="36"/>
                        </w:rPr>
                        <w:t>四年级</w:t>
                      </w:r>
                      <w:r w:rsidR="006C78B7" w:rsidRPr="008E12C1">
                        <w:rPr>
                          <w:rFonts w:ascii="方正大标宋简体" w:eastAsia="方正大标宋简体" w:hAnsi="微软雅黑" w:hint="eastAsia"/>
                          <w:color w:val="632423" w:themeColor="accent2" w:themeShade="80"/>
                          <w:sz w:val="36"/>
                          <w:szCs w:val="36"/>
                        </w:rPr>
                        <w:t>成绩</w:t>
                      </w:r>
                    </w:p>
                  </w:txbxContent>
                </v:textbox>
              </v:shape>
            </w:pict>
          </mc:Fallback>
        </mc:AlternateContent>
      </w:r>
      <w:r w:rsidR="00A55466" w:rsidRPr="00DE0FC0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w:drawing>
          <wp:anchor distT="0" distB="0" distL="114300" distR="114300" simplePos="0" relativeHeight="252187647" behindDoc="0" locked="0" layoutInCell="1" allowOverlap="1" wp14:anchorId="31ADCFC2" wp14:editId="740819EB">
            <wp:simplePos x="0" y="0"/>
            <wp:positionH relativeFrom="column">
              <wp:posOffset>2014220</wp:posOffset>
            </wp:positionH>
            <wp:positionV relativeFrom="paragraph">
              <wp:posOffset>1123950</wp:posOffset>
            </wp:positionV>
            <wp:extent cx="1174750" cy="283210"/>
            <wp:effectExtent l="0" t="0" r="635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7475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466" w:rsidRPr="00DE0FC0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w:drawing>
          <wp:anchor distT="0" distB="0" distL="114300" distR="114300" simplePos="0" relativeHeight="252186623" behindDoc="0" locked="0" layoutInCell="1" allowOverlap="1" wp14:anchorId="75D74168" wp14:editId="5DF52858">
            <wp:simplePos x="0" y="0"/>
            <wp:positionH relativeFrom="column">
              <wp:posOffset>2014220</wp:posOffset>
            </wp:positionH>
            <wp:positionV relativeFrom="paragraph">
              <wp:posOffset>1554936</wp:posOffset>
            </wp:positionV>
            <wp:extent cx="1174750" cy="283210"/>
            <wp:effectExtent l="0" t="0" r="6350" b="254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117475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466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79" behindDoc="0" locked="0" layoutInCell="1" allowOverlap="1" wp14:anchorId="211991A9" wp14:editId="6CF5C421">
                <wp:simplePos x="0" y="0"/>
                <wp:positionH relativeFrom="column">
                  <wp:posOffset>-238760</wp:posOffset>
                </wp:positionH>
                <wp:positionV relativeFrom="paragraph">
                  <wp:posOffset>407491</wp:posOffset>
                </wp:positionV>
                <wp:extent cx="5905500" cy="0"/>
                <wp:effectExtent l="0" t="0" r="19050" b="19050"/>
                <wp:wrapNone/>
                <wp:docPr id="269" name="直接连接符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69" o:spid="_x0000_s1026" style="position:absolute;left:0;text-align:left;z-index:2516940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8pt,32.1pt" to="446.2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" strokecolor="#886d52" strokeweight="1pt">
                <v:stroke dashstyle="3 1"/>
              </v:line>
            </w:pict>
          </mc:Fallback>
        </mc:AlternateContent>
      </w:r>
      <w:r w:rsidR="00292996">
        <w:rPr>
          <w:rFonts w:ascii="汉仪仿宋简" w:eastAsia="汉仪仿宋简"/>
          <w:color w:val="404040"/>
          <w:sz w:val="32"/>
          <w:szCs w:val="32"/>
        </w:rPr>
        <w:br w:type="page"/>
      </w:r>
    </w:p>
    <w:p w:rsidR="003A3EEC" w:rsidRPr="003864C9" w:rsidRDefault="001624D1" w:rsidP="003864C9">
      <w:pPr>
        <w:rPr>
          <w:rFonts w:ascii="微软雅黑" w:eastAsia="微软雅黑" w:hAnsi="微软雅黑"/>
          <w:b/>
          <w:color w:val="9BBB59" w:themeColor="accent3"/>
          <w:sz w:val="56"/>
          <w:szCs w:val="56"/>
        </w:rPr>
      </w:pPr>
      <w:r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lastRenderedPageBreak/>
        <w:drawing>
          <wp:anchor distT="0" distB="0" distL="114300" distR="114300" simplePos="0" relativeHeight="252303359" behindDoc="1" locked="0" layoutInCell="1" allowOverlap="1" wp14:anchorId="63163A15" wp14:editId="66BF31E9">
            <wp:simplePos x="0" y="0"/>
            <wp:positionH relativeFrom="column">
              <wp:posOffset>4214504</wp:posOffset>
            </wp:positionH>
            <wp:positionV relativeFrom="paragraph">
              <wp:posOffset>-1415415</wp:posOffset>
            </wp:positionV>
            <wp:extent cx="2973986" cy="1970468"/>
            <wp:effectExtent l="0" t="0" r="0" b="0"/>
            <wp:wrapNone/>
            <wp:docPr id="13" name="图片 13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3986" cy="197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2301311" behindDoc="1" locked="0" layoutInCell="1" allowOverlap="1" wp14:anchorId="775FF6BF" wp14:editId="3789FABE">
            <wp:simplePos x="0" y="0"/>
            <wp:positionH relativeFrom="column">
              <wp:posOffset>-3032443</wp:posOffset>
            </wp:positionH>
            <wp:positionV relativeFrom="paragraph">
              <wp:posOffset>7300278</wp:posOffset>
            </wp:positionV>
            <wp:extent cx="3652008" cy="2419633"/>
            <wp:effectExtent l="0" t="0" r="0" b="0"/>
            <wp:wrapNone/>
            <wp:docPr id="12" name="图片 12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3652008" cy="241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7AEA" w:rsidRPr="00A7333D">
        <w:rPr>
          <w:rFonts w:ascii="汉仪仿宋简" w:eastAsia="汉仪仿宋简"/>
          <w:b/>
          <w:noProof/>
          <w:color w:val="404040"/>
          <w:sz w:val="56"/>
          <w:szCs w:val="56"/>
        </w:rPr>
        <w:drawing>
          <wp:anchor distT="0" distB="0" distL="114300" distR="114300" simplePos="0" relativeHeight="252173311" behindDoc="0" locked="0" layoutInCell="1" allowOverlap="1" wp14:anchorId="34F710C2" wp14:editId="054AB9B2">
            <wp:simplePos x="0" y="0"/>
            <wp:positionH relativeFrom="column">
              <wp:posOffset>3498215</wp:posOffset>
            </wp:positionH>
            <wp:positionV relativeFrom="paragraph">
              <wp:posOffset>713105</wp:posOffset>
            </wp:positionV>
            <wp:extent cx="2240915" cy="1543685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224091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7AEA" w:rsidRPr="00A7333D">
        <w:rPr>
          <w:rFonts w:ascii="汉仪仿宋简" w:eastAsia="汉仪仿宋简"/>
          <w:b/>
          <w:noProof/>
          <w:color w:val="404040"/>
          <w:sz w:val="56"/>
          <w:szCs w:val="56"/>
        </w:rPr>
        <w:drawing>
          <wp:anchor distT="0" distB="0" distL="114300" distR="114300" simplePos="0" relativeHeight="252175359" behindDoc="0" locked="0" layoutInCell="1" allowOverlap="1" wp14:anchorId="6BFFD2D3" wp14:editId="5047D9B8">
            <wp:simplePos x="0" y="0"/>
            <wp:positionH relativeFrom="column">
              <wp:posOffset>-474980</wp:posOffset>
            </wp:positionH>
            <wp:positionV relativeFrom="paragraph">
              <wp:posOffset>713561</wp:posOffset>
            </wp:positionV>
            <wp:extent cx="2240915" cy="1543685"/>
            <wp:effectExtent l="0" t="0" r="0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24091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7A4" w:rsidRPr="002E090C">
        <w:rPr>
          <w:rFonts w:ascii="微软雅黑" w:eastAsia="微软雅黑" w:hAnsi="微软雅黑"/>
          <w:b/>
          <w:noProof/>
          <w:color w:val="9BBB59" w:themeColor="accent3"/>
          <w:sz w:val="72"/>
          <w:szCs w:val="72"/>
        </w:rPr>
        <mc:AlternateContent>
          <mc:Choice Requires="wps">
            <w:drawing>
              <wp:anchor distT="0" distB="0" distL="114300" distR="114300" simplePos="0" relativeHeight="252178431" behindDoc="0" locked="0" layoutInCell="1" allowOverlap="1" wp14:anchorId="6F78456D" wp14:editId="740C61C7">
                <wp:simplePos x="0" y="0"/>
                <wp:positionH relativeFrom="margin">
                  <wp:posOffset>1999615</wp:posOffset>
                </wp:positionH>
                <wp:positionV relativeFrom="paragraph">
                  <wp:posOffset>13335</wp:posOffset>
                </wp:positionV>
                <wp:extent cx="1274445" cy="699135"/>
                <wp:effectExtent l="0" t="0" r="0" b="5715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4445" cy="699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90C" w:rsidRPr="00A178F7" w:rsidRDefault="002E090C" w:rsidP="002E090C">
                            <w:pPr>
                              <w:rPr>
                                <w:color w:val="886D52"/>
                              </w:rPr>
                            </w:pPr>
                            <w:r w:rsidRPr="00A178F7">
                              <w:rPr>
                                <w:rFonts w:ascii="微软雅黑" w:eastAsia="微软雅黑" w:hAnsi="微软雅黑" w:hint="eastAsia"/>
                                <w:b/>
                                <w:color w:val="886D52"/>
                                <w:sz w:val="56"/>
                                <w:szCs w:val="56"/>
                              </w:rPr>
                              <w:t>自荐书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left:0;text-align:left;margin-left:157.45pt;margin-top:1.05pt;width:100.35pt;height:55.05pt;z-index:2521784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" filled="f" stroked="f">
                <v:textbox>
                  <w:txbxContent>
                    <w:p w:rsidR="002E090C" w:rsidRPr="00A178F7" w:rsidRDefault="002E090C" w:rsidP="002E090C">
                      <w:pPr>
                        <w:rPr>
                          <w:color w:val="886D52"/>
                        </w:rPr>
                      </w:pPr>
                      <w:r w:rsidRPr="00A178F7">
                        <w:rPr>
                          <w:rFonts w:ascii="微软雅黑" w:eastAsia="微软雅黑" w:hAnsi="微软雅黑" w:hint="eastAsia"/>
                          <w:b/>
                          <w:color w:val="886D52"/>
                          <w:sz w:val="56"/>
                          <w:szCs w:val="56"/>
                        </w:rPr>
                        <w:t>自荐书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466" w:rsidRPr="00DE0FC0">
        <w:rPr>
          <w:rFonts w:ascii="汉仪仿宋简" w:eastAsia="汉仪仿宋简"/>
          <w:b/>
          <w:noProof/>
          <w:color w:val="A08060"/>
          <w:sz w:val="56"/>
          <w:szCs w:val="56"/>
        </w:rPr>
        <w:drawing>
          <wp:anchor distT="0" distB="0" distL="114300" distR="114300" simplePos="0" relativeHeight="252189695" behindDoc="0" locked="0" layoutInCell="1" allowOverlap="1" wp14:anchorId="44BC47E4" wp14:editId="061EC33C">
            <wp:simplePos x="0" y="0"/>
            <wp:positionH relativeFrom="column">
              <wp:posOffset>1321435</wp:posOffset>
            </wp:positionH>
            <wp:positionV relativeFrom="paragraph">
              <wp:posOffset>-40005</wp:posOffset>
            </wp:positionV>
            <wp:extent cx="2631440" cy="295910"/>
            <wp:effectExtent l="0" t="0" r="0" b="889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3144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4C9" w:rsidRPr="003864C9">
        <w:rPr>
          <w:rFonts w:ascii="汉仪仿宋简" w:eastAsia="汉仪仿宋简"/>
          <w:b/>
          <w:noProof/>
          <w:color w:val="404040"/>
          <w:sz w:val="56"/>
          <w:szCs w:val="56"/>
        </w:rPr>
        <w:t xml:space="preserve"> </w:t>
      </w:r>
      <w:r w:rsidR="003A3EEC" w:rsidRPr="003864C9">
        <w:rPr>
          <w:rFonts w:ascii="微软雅黑" w:eastAsia="微软雅黑" w:hAnsi="微软雅黑" w:hint="eastAsia"/>
          <w:b/>
          <w:color w:val="9BBB59" w:themeColor="accent3"/>
          <w:sz w:val="56"/>
          <w:szCs w:val="56"/>
        </w:rPr>
        <w:t xml:space="preserve">            </w:t>
      </w:r>
    </w:p>
    <w:p w:rsidR="000B0A9B" w:rsidRPr="00EC5923" w:rsidRDefault="00537AEA" w:rsidP="001624D1">
      <w:pPr>
        <w:widowControl/>
        <w:ind w:firstLineChars="200" w:firstLine="1120"/>
        <w:jc w:val="left"/>
        <w:rPr>
          <w:rFonts w:ascii="微软雅黑" w:eastAsia="微软雅黑" w:hAnsi="微软雅黑"/>
          <w:b/>
          <w:color w:val="9BBB59" w:themeColor="accent3"/>
          <w:sz w:val="72"/>
          <w:szCs w:val="72"/>
        </w:rPr>
      </w:pPr>
      <w:r w:rsidRPr="003864C9">
        <w:rPr>
          <w:rFonts w:ascii="微软雅黑" w:eastAsia="微软雅黑" w:hAnsi="微软雅黑"/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46303" behindDoc="0" locked="0" layoutInCell="1" allowOverlap="1" wp14:anchorId="75B47E60" wp14:editId="28612FBF">
                <wp:simplePos x="0" y="0"/>
                <wp:positionH relativeFrom="column">
                  <wp:posOffset>15875</wp:posOffset>
                </wp:positionH>
                <wp:positionV relativeFrom="paragraph">
                  <wp:posOffset>210999</wp:posOffset>
                </wp:positionV>
                <wp:extent cx="5250815" cy="7082790"/>
                <wp:effectExtent l="0" t="0" r="0" b="3810"/>
                <wp:wrapNone/>
                <wp:docPr id="30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815" cy="7082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3EEC" w:rsidRPr="006F1FBF" w:rsidRDefault="003A3EEC" w:rsidP="00BA4818">
                            <w:pPr>
                              <w:spacing w:line="60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我是来自</w:t>
                            </w:r>
                            <w:r w:rsidR="00CB3C65"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广州市</w:t>
                            </w:r>
                            <w:r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的</w:t>
                            </w:r>
                            <w:r w:rsidR="00E416AA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甄优秀</w:t>
                            </w:r>
                            <w:r w:rsidR="00CB3C65"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，</w:t>
                            </w:r>
                            <w:r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我的性格活波、开朗、乐观、向上，总用积极的心态去面对这复杂多变的世界。我的座右铭是“好好学习，天天快乐”。</w:t>
                            </w:r>
                          </w:p>
                          <w:p w:rsidR="003A3EEC" w:rsidRPr="006F1FBF" w:rsidRDefault="003A3EEC" w:rsidP="00BA4818">
                            <w:pPr>
                              <w:spacing w:line="600" w:lineRule="exac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　　虽然我是个外向的</w:t>
                            </w:r>
                            <w:r w:rsidR="00E416AA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男</w:t>
                            </w:r>
                            <w:r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孩，但我情感的流露会分场合，有的时候我是一个调皮可爱的伙伴，有的时候我化身空心劲竹，有时候我又似一朵柔弱安静的花，却有着应有的坚韧，又像冰雪中绽放的玫瑰，清纯如清晨的露珠，用坚强的微笑掩藏心中的阴霾。</w:t>
                            </w:r>
                          </w:p>
                          <w:p w:rsidR="003A3EEC" w:rsidRPr="006F1FBF" w:rsidRDefault="003A3EEC" w:rsidP="00BA4818">
                            <w:pPr>
                              <w:spacing w:line="600" w:lineRule="exac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　　已经1</w:t>
                            </w:r>
                            <w:r w:rsidR="00CB3C65"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</w:t>
                            </w:r>
                            <w:r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岁的我，懂得了亲情的温暖、友情的珍贵，能与大家分享成功的经验和失败的教训，知道感谢大自然的恩赐，知道对亲人、师友、社会怀着感恩之心，更知道我们肩负的责任与重担--为亲人、民族、社会能拥有更美好的明天而努力学习！</w:t>
                            </w:r>
                          </w:p>
                          <w:p w:rsidR="003A3EEC" w:rsidRPr="006F1FBF" w:rsidRDefault="003A3EEC" w:rsidP="00BA4818">
                            <w:pPr>
                              <w:spacing w:line="600" w:lineRule="exac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　　在小学六年里，我身体健康、学习优异，主动承担为集体服务的责任。身为劳动委员的我，总能体会到劳动的光荣与快乐；作为数学科代表，我能感受到老师的辛勤，总是很好地完成老师布置的任务，也耐心地帮助同学。</w:t>
                            </w:r>
                          </w:p>
                          <w:p w:rsidR="003A3EEC" w:rsidRPr="006F1FBF" w:rsidRDefault="003A3EEC" w:rsidP="00BA4818">
                            <w:pPr>
                              <w:spacing w:line="600" w:lineRule="exact"/>
                              <w:ind w:firstLine="48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“吾日三省吾身”，每天我都会想一想今天的收获与不足，也同时感受到时间飞快地流逝，童年很快就会过去，令人期待的“大人”就要来到。</w:t>
                            </w:r>
                          </w:p>
                          <w:p w:rsidR="003A3EEC" w:rsidRPr="006F1FBF" w:rsidRDefault="003A3EEC" w:rsidP="00BA4818">
                            <w:pPr>
                              <w:spacing w:line="600" w:lineRule="exact"/>
                              <w:ind w:firstLine="48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F1FB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我已经为中学的学习做好了准备，我会自我激励，在学习中去感受快乐，从竞争中体悟欢愉。我相信我能一步一个脚印地在人生道路上前行，并征服一个个艰难险阻，把握好自己精彩的人生。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left:0;text-align:left;margin-left:1.25pt;margin-top:16.6pt;width:413.45pt;height:557.7pt;z-index:251746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" filled="f" stroked="f">
                <v:textbox>
                  <w:txbxContent>
                    <w:p w:rsidR="003A3EEC" w:rsidRPr="006F1FBF" w:rsidRDefault="003A3EEC" w:rsidP="00BA4818">
                      <w:pPr>
                        <w:spacing w:line="600" w:lineRule="exact"/>
                        <w:ind w:firstLineChars="200" w:firstLine="480"/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我是来自</w:t>
                      </w:r>
                      <w:r w:rsidR="00CB3C65"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广州市</w:t>
                      </w:r>
                      <w:r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的</w:t>
                      </w:r>
                      <w:r w:rsidR="00E416AA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甄优秀</w:t>
                      </w:r>
                      <w:r w:rsidR="00CB3C65"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，</w:t>
                      </w:r>
                      <w:r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我的性格活波、开朗、乐观、向上，总用积极的心态去面对这复杂多变的世界。我的座右铭是“好好学习，天天快乐”。</w:t>
                      </w:r>
                    </w:p>
                    <w:p w:rsidR="003A3EEC" w:rsidRPr="006F1FBF" w:rsidRDefault="003A3EEC" w:rsidP="00BA4818">
                      <w:pPr>
                        <w:spacing w:line="600" w:lineRule="exact"/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　　虽然我是个外向的</w:t>
                      </w:r>
                      <w:r w:rsidR="00E416AA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男</w:t>
                      </w:r>
                      <w:r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孩，但我情感的流露会分场合，有的时候我是一个调皮可爱的伙伴，有的时候我化身空心劲竹，有时候我又似一朵柔弱安静的花，却有着应有的坚韧，又像冰雪中绽放的玫瑰，清纯如清晨的露珠，用坚强的微笑掩藏心中的阴霾。</w:t>
                      </w:r>
                    </w:p>
                    <w:p w:rsidR="003A3EEC" w:rsidRPr="006F1FBF" w:rsidRDefault="003A3EEC" w:rsidP="00BA4818">
                      <w:pPr>
                        <w:spacing w:line="600" w:lineRule="exact"/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　　已经1</w:t>
                      </w:r>
                      <w:r w:rsidR="00CB3C65"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</w:t>
                      </w:r>
                      <w:r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岁的我，懂得了亲情的温暖、友情的珍贵，能与大家分享成功的经验和失败的教训，知道感谢大自然的恩赐，知道对亲人、师友、社会怀着感恩之心，更知道我们肩负的责任与重担--为亲人、民族、社会能拥有更美好的明天而努力学习！</w:t>
                      </w:r>
                    </w:p>
                    <w:p w:rsidR="003A3EEC" w:rsidRPr="006F1FBF" w:rsidRDefault="003A3EEC" w:rsidP="00BA4818">
                      <w:pPr>
                        <w:spacing w:line="600" w:lineRule="exact"/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　　在小学六年里，我身体健康、学习优异，主动承担为集体服务的责任。身为劳动委员的我，总能体会到劳动的光荣与快乐；作为数学科代表，我能感受到老师的辛勤，总是很好地完成老师布置的任务，也耐心地帮助同学。</w:t>
                      </w:r>
                    </w:p>
                    <w:p w:rsidR="003A3EEC" w:rsidRPr="006F1FBF" w:rsidRDefault="003A3EEC" w:rsidP="00BA4818">
                      <w:pPr>
                        <w:spacing w:line="600" w:lineRule="exact"/>
                        <w:ind w:firstLine="480"/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“吾日三省吾身”，每天我都会想一想今天的收获与不足，也同时感受到时间飞快地流逝，童年很快就会过去，令人期待的“大人”就要来到。</w:t>
                      </w:r>
                    </w:p>
                    <w:p w:rsidR="003A3EEC" w:rsidRPr="006F1FBF" w:rsidRDefault="003A3EEC" w:rsidP="00BA4818">
                      <w:pPr>
                        <w:spacing w:line="600" w:lineRule="exact"/>
                        <w:ind w:firstLine="480"/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F1FB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我已经为中学的学习做好了准备，我会自我激励，在学习中去感受快乐，从竞争中体悟欢愉。我相信我能一步一个脚印地在人生道路上前行，并征服一个个艰难险阻，把握好自己精彩的人生。</w:t>
                      </w:r>
                    </w:p>
                  </w:txbxContent>
                </v:textbox>
              </v:shape>
            </w:pict>
          </mc:Fallback>
        </mc:AlternateContent>
      </w:r>
      <w:r w:rsidRPr="00A7333D">
        <w:rPr>
          <w:rFonts w:ascii="汉仪仿宋简" w:eastAsia="汉仪仿宋简"/>
          <w:b/>
          <w:noProof/>
          <w:color w:val="404040"/>
          <w:sz w:val="56"/>
          <w:szCs w:val="56"/>
        </w:rPr>
        <w:drawing>
          <wp:anchor distT="0" distB="0" distL="114300" distR="114300" simplePos="0" relativeHeight="252177407" behindDoc="0" locked="0" layoutInCell="1" allowOverlap="1" wp14:anchorId="33718A6E" wp14:editId="25D861D9">
            <wp:simplePos x="0" y="0"/>
            <wp:positionH relativeFrom="column">
              <wp:posOffset>3498215</wp:posOffset>
            </wp:positionH>
            <wp:positionV relativeFrom="paragraph">
              <wp:posOffset>6216650</wp:posOffset>
            </wp:positionV>
            <wp:extent cx="2240915" cy="1543685"/>
            <wp:effectExtent l="0" t="0" r="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4091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333D">
        <w:rPr>
          <w:rFonts w:ascii="汉仪仿宋简" w:eastAsia="汉仪仿宋简"/>
          <w:b/>
          <w:noProof/>
          <w:color w:val="404040"/>
          <w:sz w:val="56"/>
          <w:szCs w:val="56"/>
        </w:rPr>
        <w:drawing>
          <wp:anchor distT="0" distB="0" distL="114300" distR="114300" simplePos="0" relativeHeight="252099583" behindDoc="0" locked="0" layoutInCell="1" allowOverlap="1" wp14:anchorId="792E8B09" wp14:editId="0998C3DF">
            <wp:simplePos x="0" y="0"/>
            <wp:positionH relativeFrom="column">
              <wp:posOffset>-475615</wp:posOffset>
            </wp:positionH>
            <wp:positionV relativeFrom="paragraph">
              <wp:posOffset>6216829</wp:posOffset>
            </wp:positionV>
            <wp:extent cx="2240915" cy="1543685"/>
            <wp:effectExtent l="0" t="0" r="0" b="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EEC">
        <w:rPr>
          <w:rFonts w:ascii="微软雅黑" w:eastAsia="微软雅黑" w:hAnsi="微软雅黑"/>
          <w:b/>
          <w:color w:val="9BBB59" w:themeColor="accent3"/>
          <w:sz w:val="72"/>
          <w:szCs w:val="72"/>
        </w:rPr>
        <w:br w:type="page"/>
      </w:r>
      <w:r w:rsidR="000D3244">
        <w:rPr>
          <w:rFonts w:ascii="微软雅黑" w:eastAsia="微软雅黑" w:hAnsi="微软雅黑" w:hint="eastAsia"/>
          <w:b/>
          <w:color w:val="FFFFFF" w:themeColor="background1"/>
          <w:sz w:val="48"/>
          <w:szCs w:val="48"/>
        </w:rPr>
        <w:lastRenderedPageBreak/>
        <w:t xml:space="preserve">          </w:t>
      </w:r>
    </w:p>
    <w:p w:rsidR="000D3244" w:rsidRDefault="001624D1" w:rsidP="001624D1">
      <w:pPr>
        <w:ind w:left="720" w:hangingChars="300" w:hanging="720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 w:rsidRPr="001624D1">
        <w:rPr>
          <w:rFonts w:ascii="微软雅黑" w:eastAsia="微软雅黑" w:hAnsi="微软雅黑"/>
          <w:color w:val="595959" w:themeColor="text1" w:themeTint="A6"/>
          <w:sz w:val="24"/>
          <w:szCs w:val="24"/>
        </w:rPr>
        <w:drawing>
          <wp:anchor distT="0" distB="0" distL="114300" distR="114300" simplePos="0" relativeHeight="252305407" behindDoc="1" locked="0" layoutInCell="1" allowOverlap="1" wp14:anchorId="4264A9BC" wp14:editId="2AD07028">
            <wp:simplePos x="0" y="0"/>
            <wp:positionH relativeFrom="column">
              <wp:posOffset>-2944518</wp:posOffset>
            </wp:positionH>
            <wp:positionV relativeFrom="paragraph">
              <wp:posOffset>-1296969</wp:posOffset>
            </wp:positionV>
            <wp:extent cx="3652008" cy="2419633"/>
            <wp:effectExtent l="0" t="0" r="0" b="0"/>
            <wp:wrapNone/>
            <wp:docPr id="14" name="图片 14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H="1" flipV="1">
                      <a:off x="0" y="0"/>
                      <a:ext cx="3652008" cy="241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439" w:rsidRPr="00F2314B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2192767" behindDoc="0" locked="0" layoutInCell="1" allowOverlap="1" wp14:anchorId="5462D3FF" wp14:editId="6E6BC735">
            <wp:simplePos x="0" y="0"/>
            <wp:positionH relativeFrom="column">
              <wp:posOffset>1321435</wp:posOffset>
            </wp:positionH>
            <wp:positionV relativeFrom="paragraph">
              <wp:posOffset>-850265</wp:posOffset>
            </wp:positionV>
            <wp:extent cx="2631440" cy="295910"/>
            <wp:effectExtent l="0" t="0" r="0" b="8890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3144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439" w:rsidRPr="00F2314B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1743" behindDoc="0" locked="0" layoutInCell="1" allowOverlap="1" wp14:anchorId="37C639D6" wp14:editId="4AA58AB4">
                <wp:simplePos x="0" y="0"/>
                <wp:positionH relativeFrom="margin">
                  <wp:posOffset>1864360</wp:posOffset>
                </wp:positionH>
                <wp:positionV relativeFrom="paragraph">
                  <wp:posOffset>-793929</wp:posOffset>
                </wp:positionV>
                <wp:extent cx="1622425" cy="699135"/>
                <wp:effectExtent l="0" t="0" r="0" b="5715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699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314B" w:rsidRPr="00A178F7" w:rsidRDefault="00F2314B" w:rsidP="00F2314B">
                            <w:pPr>
                              <w:rPr>
                                <w:color w:val="886D52"/>
                              </w:rPr>
                            </w:pPr>
                            <w:r w:rsidRPr="00A178F7">
                              <w:rPr>
                                <w:rFonts w:ascii="微软雅黑" w:eastAsia="微软雅黑" w:hAnsi="微软雅黑" w:hint="eastAsia"/>
                                <w:b/>
                                <w:color w:val="886D52"/>
                                <w:sz w:val="56"/>
                                <w:szCs w:val="56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left:0;text-align:left;margin-left:146.8pt;margin-top:-62.5pt;width:127.75pt;height:55.05pt;z-index:2521917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" filled="f" stroked="f">
                <v:textbox>
                  <w:txbxContent>
                    <w:p w:rsidR="00F2314B" w:rsidRPr="00A178F7" w:rsidRDefault="00F2314B" w:rsidP="00F2314B">
                      <w:pPr>
                        <w:rPr>
                          <w:color w:val="886D52"/>
                        </w:rPr>
                      </w:pPr>
                      <w:r w:rsidRPr="00A178F7">
                        <w:rPr>
                          <w:rFonts w:ascii="微软雅黑" w:eastAsia="微软雅黑" w:hAnsi="微软雅黑" w:hint="eastAsia"/>
                          <w:b/>
                          <w:color w:val="886D52"/>
                          <w:sz w:val="56"/>
                          <w:szCs w:val="56"/>
                        </w:rPr>
                        <w:t>获奖情况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314B" w:rsidRPr="00CD7ABE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1" behindDoc="0" locked="0" layoutInCell="1" allowOverlap="1" wp14:anchorId="4BC6EB90" wp14:editId="2947DACA">
                <wp:simplePos x="0" y="0"/>
                <wp:positionH relativeFrom="column">
                  <wp:posOffset>376555</wp:posOffset>
                </wp:positionH>
                <wp:positionV relativeFrom="paragraph">
                  <wp:posOffset>5492115</wp:posOffset>
                </wp:positionV>
                <wp:extent cx="4521200" cy="0"/>
                <wp:effectExtent l="0" t="0" r="12700" b="19050"/>
                <wp:wrapNone/>
                <wp:docPr id="339" name="直接连接符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1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接连接符 339" o:spid="_x0000_s1026" style="position:absolute;left:0;text-align:left;z-index:2517688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.65pt,432.45pt" to="385.65pt,4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" strokecolor="#886d52" strokeweight="1pt">
                <v:stroke dashstyle="3 1"/>
              </v:line>
            </w:pict>
          </mc:Fallback>
        </mc:AlternateContent>
      </w:r>
      <w:r w:rsidR="00F2314B" w:rsidRPr="00CD7ABE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1" behindDoc="0" locked="0" layoutInCell="1" allowOverlap="1" wp14:anchorId="44A14B4D" wp14:editId="7AD2B398">
                <wp:simplePos x="0" y="0"/>
                <wp:positionH relativeFrom="column">
                  <wp:posOffset>377190</wp:posOffset>
                </wp:positionH>
                <wp:positionV relativeFrom="paragraph">
                  <wp:posOffset>3199765</wp:posOffset>
                </wp:positionV>
                <wp:extent cx="4519930" cy="0"/>
                <wp:effectExtent l="0" t="0" r="13970" b="19050"/>
                <wp:wrapNone/>
                <wp:docPr id="336" name="直接连接符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99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336" o:spid="_x0000_s1026" style="position:absolute;left:0;text-align:left;z-index:2517637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7pt,251.95pt" to="385.6pt,2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" strokecolor="#886d52" strokeweight="1pt">
                <v:stroke dashstyle="3 1"/>
              </v:line>
            </w:pict>
          </mc:Fallback>
        </mc:AlternateContent>
      </w:r>
      <w:r w:rsidR="00F2314B" w:rsidRPr="00FF6D72">
        <w:rPr>
          <w:rFonts w:ascii="汉仪仿宋简" w:eastAsia="汉仪仿宋简"/>
          <w:noProof/>
          <w:color w:val="4040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1" behindDoc="0" locked="0" layoutInCell="1" allowOverlap="1" wp14:anchorId="0040BA45" wp14:editId="4E3699B2">
                <wp:simplePos x="0" y="0"/>
                <wp:positionH relativeFrom="column">
                  <wp:posOffset>376555</wp:posOffset>
                </wp:positionH>
                <wp:positionV relativeFrom="paragraph">
                  <wp:posOffset>739775</wp:posOffset>
                </wp:positionV>
                <wp:extent cx="4521200" cy="0"/>
                <wp:effectExtent l="0" t="0" r="12700" b="19050"/>
                <wp:wrapNone/>
                <wp:docPr id="309" name="直接连接符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1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接连接符 309" o:spid="_x0000_s1026" style="position:absolute;left:0;text-align:left;z-index:2517483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.65pt,58.25pt" to="385.65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" strokecolor="#886d52" strokeweight="1pt">
                <v:stroke dashstyle="3 1"/>
              </v:line>
            </w:pict>
          </mc:Fallback>
        </mc:AlternateContent>
      </w:r>
      <w:r w:rsidR="00872154" w:rsidRPr="000D3244">
        <w:rPr>
          <w:rFonts w:ascii="微软雅黑" w:eastAsia="微软雅黑" w:hAnsi="微软雅黑"/>
          <w:b/>
          <w:noProof/>
          <w:color w:val="9BBB59" w:themeColor="accent3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761663" behindDoc="0" locked="0" layoutInCell="1" allowOverlap="1" wp14:anchorId="1FB31716" wp14:editId="34896B8D">
                <wp:simplePos x="0" y="0"/>
                <wp:positionH relativeFrom="column">
                  <wp:posOffset>1793875</wp:posOffset>
                </wp:positionH>
                <wp:positionV relativeFrom="paragraph">
                  <wp:posOffset>307340</wp:posOffset>
                </wp:positionV>
                <wp:extent cx="1685925" cy="496570"/>
                <wp:effectExtent l="0" t="0" r="0" b="0"/>
                <wp:wrapNone/>
                <wp:docPr id="3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244" w:rsidRPr="000D3244" w:rsidRDefault="000D3244">
                            <w:pP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D3244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一年级获奖情况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3" type="#_x0000_t202" style="position:absolute;left:0;text-align:left;margin-left:141.25pt;margin-top:24.2pt;width:132.75pt;height:39.1pt;z-index:251761663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" filled="f" stroked="f">
                <v:textbox style="mso-fit-shape-to-text:t">
                  <w:txbxContent>
                    <w:p w:rsidR="000D3244" w:rsidRPr="000D3244" w:rsidRDefault="000D3244">
                      <w:pP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 w:rsidRPr="000D3244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一年级获奖情况</w:t>
                      </w:r>
                    </w:p>
                  </w:txbxContent>
                </v:textbox>
              </v:shape>
            </w:pict>
          </mc:Fallback>
        </mc:AlternateContent>
      </w:r>
      <w:r w:rsidR="00872154">
        <w:rPr>
          <w:rFonts w:ascii="微软雅黑" w:eastAsia="微软雅黑" w:hAnsi="微软雅黑"/>
          <w:b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9615" behindDoc="0" locked="0" layoutInCell="1" allowOverlap="1" wp14:anchorId="16EFE1C8" wp14:editId="0BB57C2B">
                <wp:simplePos x="0" y="0"/>
                <wp:positionH relativeFrom="column">
                  <wp:posOffset>1735455</wp:posOffset>
                </wp:positionH>
                <wp:positionV relativeFrom="paragraph">
                  <wp:posOffset>409575</wp:posOffset>
                </wp:positionV>
                <wp:extent cx="1802765" cy="333375"/>
                <wp:effectExtent l="0" t="0" r="6985" b="9525"/>
                <wp:wrapNone/>
                <wp:docPr id="334" name="矩形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65" cy="333375"/>
                        </a:xfrm>
                        <a:prstGeom prst="rect">
                          <a:avLst/>
                        </a:prstGeom>
                        <a:solidFill>
                          <a:srgbClr val="AF94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334" o:spid="_x0000_s1026" style="position:absolute;left:0;text-align:left;margin-left:136.65pt;margin-top:32.25pt;width:141.95pt;height:26.25pt;z-index:2517596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" fillcolor="#af9479" stroked="f" strokeweight="2pt"/>
            </w:pict>
          </mc:Fallback>
        </mc:AlternateContent>
      </w:r>
      <w:r w:rsidR="008F0E49" w:rsidRPr="008F0E49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t xml:space="preserve"> </w:t>
      </w:r>
      <w:r w:rsidR="008F0E49" w:rsidRPr="008F0E49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cr/>
      </w:r>
    </w:p>
    <w:p w:rsidR="000D3244" w:rsidRPr="000D3244" w:rsidRDefault="00872154" w:rsidP="000D3244">
      <w:pPr>
        <w:ind w:left="630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 w:rsidRPr="00CD7ABE">
        <w:rPr>
          <w:rFonts w:ascii="微软雅黑" w:eastAsia="微软雅黑" w:hAnsi="微软雅黑"/>
          <w:b/>
          <w:noProof/>
          <w:color w:val="404040" w:themeColor="text1" w:themeTint="BF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766783" behindDoc="0" locked="0" layoutInCell="1" allowOverlap="1" wp14:anchorId="4C692E2D" wp14:editId="7A1D42CB">
                <wp:simplePos x="0" y="0"/>
                <wp:positionH relativeFrom="column">
                  <wp:posOffset>1755775</wp:posOffset>
                </wp:positionH>
                <wp:positionV relativeFrom="paragraph">
                  <wp:posOffset>2004060</wp:posOffset>
                </wp:positionV>
                <wp:extent cx="1762125" cy="496570"/>
                <wp:effectExtent l="0" t="0" r="0" b="0"/>
                <wp:wrapNone/>
                <wp:docPr id="3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244" w:rsidRPr="000D3244" w:rsidRDefault="000D3244" w:rsidP="000D3244">
                            <w:pPr>
                              <w:ind w:firstLineChars="50" w:firstLine="160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二</w:t>
                            </w:r>
                            <w:r w:rsidRPr="000D3244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年级获奖情况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4" type="#_x0000_t202" style="position:absolute;left:0;text-align:left;margin-left:138.25pt;margin-top:157.8pt;width:138.75pt;height:39.1pt;z-index:251766783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" filled="f" stroked="f">
                <v:textbox style="mso-fit-shape-to-text:t">
                  <w:txbxContent>
                    <w:p w:rsidR="000D3244" w:rsidRPr="000D3244" w:rsidRDefault="000D3244" w:rsidP="000D3244">
                      <w:pPr>
                        <w:ind w:firstLineChars="50" w:firstLine="160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二</w:t>
                      </w:r>
                      <w:r w:rsidRPr="000D3244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年级获奖情况</w:t>
                      </w:r>
                    </w:p>
                  </w:txbxContent>
                </v:textbox>
              </v:shape>
            </w:pict>
          </mc:Fallback>
        </mc:AlternateContent>
      </w:r>
      <w:r w:rsidRPr="00CD7ABE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5" behindDoc="0" locked="0" layoutInCell="1" allowOverlap="1" wp14:anchorId="4F986CC4" wp14:editId="2591812F">
                <wp:simplePos x="0" y="0"/>
                <wp:positionH relativeFrom="column">
                  <wp:posOffset>1735455</wp:posOffset>
                </wp:positionH>
                <wp:positionV relativeFrom="paragraph">
                  <wp:posOffset>2090420</wp:posOffset>
                </wp:positionV>
                <wp:extent cx="1802765" cy="333375"/>
                <wp:effectExtent l="0" t="0" r="6985" b="9525"/>
                <wp:wrapNone/>
                <wp:docPr id="337" name="矩形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65" cy="333375"/>
                        </a:xfrm>
                        <a:prstGeom prst="rect">
                          <a:avLst/>
                        </a:prstGeom>
                        <a:solidFill>
                          <a:srgbClr val="AF94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337" o:spid="_x0000_s1026" style="position:absolute;left:0;text-align:left;margin-left:136.65pt;margin-top:164.6pt;width:141.95pt;height:26.25pt;z-index:25176473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" fillcolor="#af9479" stroked="f" strokeweight="2pt"/>
            </w:pict>
          </mc:Fallback>
        </mc:AlternateContent>
      </w:r>
      <w:r w:rsidR="000D3244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2010年9月，被评为“金色少年”；</w:t>
      </w:r>
      <w:r w:rsidR="000D3244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2010年10月14日，加入少先队；</w:t>
      </w:r>
      <w:r w:rsidR="000D3244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2010年12月，在校第二届科技节制作比赛中荣获一等奖；</w:t>
      </w:r>
      <w:r w:rsidR="000D3244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2011年3月被评为“三好学生”</w:t>
      </w:r>
      <w:r w:rsidR="000D3244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2011年6月语文默字竞赛满分奖；</w:t>
      </w:r>
      <w:r w:rsidR="000D3244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</w:r>
    </w:p>
    <w:p w:rsidR="007A2215" w:rsidRPr="00CD7ABE" w:rsidRDefault="00872154" w:rsidP="000D3244">
      <w:pPr>
        <w:ind w:leftChars="300" w:left="630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 w:rsidRPr="00CD7ABE">
        <w:rPr>
          <w:rFonts w:ascii="微软雅黑" w:eastAsia="微软雅黑" w:hAnsi="微软雅黑"/>
          <w:b/>
          <w:noProof/>
          <w:color w:val="404040" w:themeColor="text1" w:themeTint="BF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771903" behindDoc="0" locked="0" layoutInCell="1" allowOverlap="1" wp14:anchorId="39E31397" wp14:editId="57736810">
                <wp:simplePos x="0" y="0"/>
                <wp:positionH relativeFrom="column">
                  <wp:posOffset>1755775</wp:posOffset>
                </wp:positionH>
                <wp:positionV relativeFrom="paragraph">
                  <wp:posOffset>1927860</wp:posOffset>
                </wp:positionV>
                <wp:extent cx="1762125" cy="501650"/>
                <wp:effectExtent l="0" t="0" r="0" b="0"/>
                <wp:wrapNone/>
                <wp:docPr id="3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50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244" w:rsidRPr="000D3244" w:rsidRDefault="000D3244" w:rsidP="000D3244">
                            <w:pPr>
                              <w:ind w:firstLineChars="50" w:firstLine="160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三</w:t>
                            </w:r>
                            <w:r w:rsidRPr="000D3244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年级获奖情况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left:0;text-align:left;margin-left:138.25pt;margin-top:151.8pt;width:138.75pt;height:39.5pt;z-index:2517719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" filled="f" stroked="f">
                <v:textbox>
                  <w:txbxContent>
                    <w:p w:rsidR="000D3244" w:rsidRPr="000D3244" w:rsidRDefault="000D3244" w:rsidP="000D3244">
                      <w:pPr>
                        <w:ind w:firstLineChars="50" w:firstLine="160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三</w:t>
                      </w:r>
                      <w:r w:rsidRPr="000D3244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年级获奖情况</w:t>
                      </w:r>
                    </w:p>
                  </w:txbxContent>
                </v:textbox>
              </v:shape>
            </w:pict>
          </mc:Fallback>
        </mc:AlternateContent>
      </w:r>
      <w:r w:rsidRPr="00CD7ABE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5" behindDoc="0" locked="0" layoutInCell="1" allowOverlap="1" wp14:anchorId="016C1059" wp14:editId="29BBD457">
                <wp:simplePos x="0" y="0"/>
                <wp:positionH relativeFrom="column">
                  <wp:posOffset>1735455</wp:posOffset>
                </wp:positionH>
                <wp:positionV relativeFrom="paragraph">
                  <wp:posOffset>1991995</wp:posOffset>
                </wp:positionV>
                <wp:extent cx="1802765" cy="333375"/>
                <wp:effectExtent l="0" t="0" r="6985" b="9525"/>
                <wp:wrapNone/>
                <wp:docPr id="340" name="矩形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65" cy="333375"/>
                        </a:xfrm>
                        <a:prstGeom prst="rect">
                          <a:avLst/>
                        </a:prstGeom>
                        <a:solidFill>
                          <a:srgbClr val="AF94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340" o:spid="_x0000_s1026" style="position:absolute;left:0;text-align:left;margin-left:136.65pt;margin-top:156.85pt;width:141.95pt;height:26.25pt;z-index:2517698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" fillcolor="#af9479" stroked="f" strokeweight="2pt"/>
            </w:pict>
          </mc:Fallback>
        </mc:AlternateConten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2011年9月1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8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日，被评为本学期“三好学生”；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2011年1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1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月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6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日，被评为学校“金色少年”；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2012年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2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月，在学校举行的数学竞赛中，荣获一等奖；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2012年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5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月，被评为2005-2006年度第二学期“优秀学干”。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2012年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6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月14日，通过</w:t>
      </w:r>
      <w:r w:rsidR="00CB3C65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广东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省音乐家协会钢琴“七级”考试。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</w:r>
      <w:r w:rsidR="008F0E49" w:rsidRPr="008F0E49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t xml:space="preserve"> </w:t>
      </w:r>
      <w:r w:rsidR="008F0E49" w:rsidRPr="008F0E49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cr/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2012年9月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8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日，荣获英语竞赛一等奖（满分）。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2012年10月，荣获本学期“三好学生”。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2013年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5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月，在学校举行的数学计算竞赛中荣获一等奖。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2013年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7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月，在本学期数学竞赛中荣获三等奖。。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2013年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9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月14日，通过</w:t>
      </w:r>
      <w:r w:rsidR="00CB3C65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广东</w:t>
      </w:r>
      <w:r w:rsidR="007A2215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省音乐家协会钢琴“八级”考试。</w:t>
      </w:r>
    </w:p>
    <w:p w:rsidR="000D3244" w:rsidRDefault="001624D1" w:rsidP="000D3244">
      <w:pPr>
        <w:ind w:leftChars="300" w:left="630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 w:rsidRPr="001624D1">
        <w:rPr>
          <w:rFonts w:ascii="微软雅黑" w:eastAsia="微软雅黑" w:hAnsi="微软雅黑"/>
          <w:color w:val="595959" w:themeColor="text1" w:themeTint="A6"/>
          <w:sz w:val="24"/>
          <w:szCs w:val="24"/>
        </w:rPr>
        <w:drawing>
          <wp:anchor distT="0" distB="0" distL="114300" distR="114300" simplePos="0" relativeHeight="252306431" behindDoc="1" locked="0" layoutInCell="1" allowOverlap="1" wp14:anchorId="47D0DDAA" wp14:editId="32D49375">
            <wp:simplePos x="0" y="0"/>
            <wp:positionH relativeFrom="column">
              <wp:posOffset>3761883</wp:posOffset>
            </wp:positionH>
            <wp:positionV relativeFrom="paragraph">
              <wp:posOffset>151765</wp:posOffset>
            </wp:positionV>
            <wp:extent cx="2973705" cy="1970405"/>
            <wp:effectExtent l="0" t="0" r="0" b="0"/>
            <wp:wrapNone/>
            <wp:docPr id="15" name="图片 15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370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E49" w:rsidRPr="008F0E49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cr/>
      </w:r>
      <w:r w:rsidR="00E4429B" w:rsidRPr="000D3244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74975" behindDoc="0" locked="0" layoutInCell="1" allowOverlap="1" wp14:anchorId="252E55A7" wp14:editId="7D98A7BA">
                <wp:simplePos x="0" y="0"/>
                <wp:positionH relativeFrom="column">
                  <wp:posOffset>1735455</wp:posOffset>
                </wp:positionH>
                <wp:positionV relativeFrom="paragraph">
                  <wp:posOffset>-31115</wp:posOffset>
                </wp:positionV>
                <wp:extent cx="1803400" cy="333375"/>
                <wp:effectExtent l="0" t="0" r="6350" b="9525"/>
                <wp:wrapNone/>
                <wp:docPr id="343" name="矩形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333375"/>
                        </a:xfrm>
                        <a:prstGeom prst="rect">
                          <a:avLst/>
                        </a:prstGeom>
                        <a:solidFill>
                          <a:srgbClr val="AF94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343" o:spid="_x0000_s1026" style="position:absolute;left:0;text-align:left;margin-left:136.65pt;margin-top:-2.45pt;width:142pt;height:26.25pt;z-index:25177497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" fillcolor="#af9479" stroked="f" strokeweight="2pt"/>
            </w:pict>
          </mc:Fallback>
        </mc:AlternateContent>
      </w:r>
      <w:r w:rsidR="00227547" w:rsidRPr="000D3244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1" behindDoc="0" locked="0" layoutInCell="1" allowOverlap="1" wp14:anchorId="64679662" wp14:editId="75012B8E">
                <wp:simplePos x="0" y="0"/>
                <wp:positionH relativeFrom="column">
                  <wp:posOffset>376555</wp:posOffset>
                </wp:positionH>
                <wp:positionV relativeFrom="paragraph">
                  <wp:posOffset>274320</wp:posOffset>
                </wp:positionV>
                <wp:extent cx="4521200" cy="0"/>
                <wp:effectExtent l="0" t="0" r="12700" b="19050"/>
                <wp:wrapNone/>
                <wp:docPr id="342" name="直接连接符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1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接连接符 342" o:spid="_x0000_s1026" style="position:absolute;left:0;text-align:left;z-index:2517739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.65pt,21.6pt" to="385.6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" strokecolor="#886d52" strokeweight="1pt">
                <v:stroke dashstyle="3 1"/>
              </v:line>
            </w:pict>
          </mc:Fallback>
        </mc:AlternateContent>
      </w:r>
    </w:p>
    <w:p w:rsidR="00464082" w:rsidRDefault="001624D1" w:rsidP="00227547">
      <w:pPr>
        <w:ind w:leftChars="300" w:left="630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 w:rsidRPr="001624D1">
        <w:rPr>
          <w:rFonts w:ascii="微软雅黑" w:eastAsia="微软雅黑" w:hAnsi="微软雅黑"/>
          <w:color w:val="404040" w:themeColor="text1" w:themeTint="BF"/>
          <w:sz w:val="24"/>
          <w:szCs w:val="24"/>
        </w:rPr>
        <w:drawing>
          <wp:anchor distT="0" distB="0" distL="114300" distR="114300" simplePos="0" relativeHeight="252309503" behindDoc="1" locked="0" layoutInCell="1" allowOverlap="1" wp14:anchorId="3B92031D" wp14:editId="6B8E4028">
            <wp:simplePos x="0" y="0"/>
            <wp:positionH relativeFrom="column">
              <wp:posOffset>5049752</wp:posOffset>
            </wp:positionH>
            <wp:positionV relativeFrom="paragraph">
              <wp:posOffset>-1633282</wp:posOffset>
            </wp:positionV>
            <wp:extent cx="2973705" cy="1970405"/>
            <wp:effectExtent l="0" t="0" r="0" b="0"/>
            <wp:wrapNone/>
            <wp:docPr id="17" name="图片 17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370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439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w:drawing>
          <wp:anchor distT="0" distB="0" distL="114300" distR="114300" simplePos="0" relativeHeight="252230655" behindDoc="0" locked="0" layoutInCell="1" allowOverlap="1" wp14:anchorId="3930CD9D" wp14:editId="204CC0ED">
            <wp:simplePos x="0" y="0"/>
            <wp:positionH relativeFrom="column">
              <wp:posOffset>441101</wp:posOffset>
            </wp:positionH>
            <wp:positionV relativeFrom="paragraph">
              <wp:posOffset>5090160</wp:posOffset>
            </wp:positionV>
            <wp:extent cx="1880923" cy="1442434"/>
            <wp:effectExtent l="0" t="0" r="5080" b="5715"/>
            <wp:wrapNone/>
            <wp:docPr id="3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923" cy="1442434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 cmpd="thickThin">
                      <a:noFill/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A56439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w:drawing>
          <wp:anchor distT="0" distB="0" distL="114300" distR="114300" simplePos="0" relativeHeight="252231679" behindDoc="0" locked="0" layoutInCell="1" allowOverlap="1" wp14:anchorId="59AFF370" wp14:editId="4E1B0001">
            <wp:simplePos x="0" y="0"/>
            <wp:positionH relativeFrom="column">
              <wp:posOffset>2912387</wp:posOffset>
            </wp:positionH>
            <wp:positionV relativeFrom="paragraph">
              <wp:posOffset>5090160</wp:posOffset>
            </wp:positionV>
            <wp:extent cx="1880922" cy="1442434"/>
            <wp:effectExtent l="0" t="0" r="5080" b="5715"/>
            <wp:wrapNone/>
            <wp:docPr id="3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922" cy="1442434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 cmpd="thickThin">
                      <a:noFill/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A00943" w:rsidRPr="00CD7ABE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1" behindDoc="0" locked="0" layoutInCell="1" allowOverlap="1" wp14:anchorId="7CDC0AEA" wp14:editId="209BAA12">
                <wp:simplePos x="0" y="0"/>
                <wp:positionH relativeFrom="column">
                  <wp:posOffset>370205</wp:posOffset>
                </wp:positionH>
                <wp:positionV relativeFrom="paragraph">
                  <wp:posOffset>3557270</wp:posOffset>
                </wp:positionV>
                <wp:extent cx="4533900" cy="0"/>
                <wp:effectExtent l="0" t="0" r="19050" b="19050"/>
                <wp:wrapNone/>
                <wp:docPr id="348" name="直接连接符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接连接符 348" o:spid="_x0000_s1026" style="position:absolute;left:0;text-align:left;z-index:2517841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.15pt,280.1pt" to="386.15pt,2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" strokecolor="#886d52" strokeweight="1pt">
                <v:stroke dashstyle="3 1"/>
              </v:line>
            </w:pict>
          </mc:Fallback>
        </mc:AlternateContent>
      </w:r>
      <w:r w:rsidR="00A00943" w:rsidRPr="000D3244">
        <w:rPr>
          <w:rFonts w:ascii="微软雅黑" w:eastAsia="微软雅黑" w:hAnsi="微软雅黑"/>
          <w:b/>
          <w:noProof/>
          <w:color w:val="9BBB59" w:themeColor="accent3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777023" behindDoc="0" locked="0" layoutInCell="1" allowOverlap="1" wp14:anchorId="0ED84025" wp14:editId="1921897C">
                <wp:simplePos x="0" y="0"/>
                <wp:positionH relativeFrom="column">
                  <wp:posOffset>1756410</wp:posOffset>
                </wp:positionH>
                <wp:positionV relativeFrom="paragraph">
                  <wp:posOffset>-509270</wp:posOffset>
                </wp:positionV>
                <wp:extent cx="1762125" cy="496570"/>
                <wp:effectExtent l="0" t="0" r="0" b="0"/>
                <wp:wrapNone/>
                <wp:docPr id="3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244" w:rsidRPr="000D3244" w:rsidRDefault="000D3244" w:rsidP="00A00943">
                            <w:pPr>
                              <w:ind w:firstLineChars="50" w:firstLine="16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四</w:t>
                            </w:r>
                            <w:r w:rsidRPr="000D3244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年级获奖情况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6" type="#_x0000_t202" style="position:absolute;left:0;text-align:left;margin-left:138.3pt;margin-top:-40.1pt;width:138.75pt;height:39.1pt;z-index:251777023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" filled="f" stroked="f">
                <v:textbox style="mso-fit-shape-to-text:t">
                  <w:txbxContent>
                    <w:p w:rsidR="000D3244" w:rsidRPr="000D3244" w:rsidRDefault="000D3244" w:rsidP="00A00943">
                      <w:pPr>
                        <w:ind w:firstLineChars="50" w:firstLine="160"/>
                        <w:jc w:val="left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四</w:t>
                      </w:r>
                      <w:r w:rsidRPr="000D3244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年级获奖情况</w:t>
                      </w:r>
                    </w:p>
                  </w:txbxContent>
                </v:textbox>
              </v:shape>
            </w:pict>
          </mc:Fallback>
        </mc:AlternateContent>
      </w:r>
      <w:r w:rsidR="00E4429B" w:rsidRPr="00CD7ABE">
        <w:rPr>
          <w:rFonts w:ascii="微软雅黑" w:eastAsia="微软雅黑" w:hAnsi="微软雅黑"/>
          <w:b/>
          <w:noProof/>
          <w:color w:val="404040" w:themeColor="text1" w:themeTint="BF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782143" behindDoc="0" locked="0" layoutInCell="1" allowOverlap="1" wp14:anchorId="36A41CCF" wp14:editId="50F204F8">
                <wp:simplePos x="0" y="0"/>
                <wp:positionH relativeFrom="column">
                  <wp:posOffset>1755775</wp:posOffset>
                </wp:positionH>
                <wp:positionV relativeFrom="paragraph">
                  <wp:posOffset>1527175</wp:posOffset>
                </wp:positionV>
                <wp:extent cx="1762125" cy="496570"/>
                <wp:effectExtent l="0" t="0" r="0" b="0"/>
                <wp:wrapNone/>
                <wp:docPr id="3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BA" w:rsidRPr="000D3244" w:rsidRDefault="001A1CBA" w:rsidP="001A1CBA">
                            <w:pPr>
                              <w:ind w:firstLineChars="50" w:firstLine="160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五</w:t>
                            </w:r>
                            <w:r w:rsidRPr="000D3244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年级获奖情况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7" type="#_x0000_t202" style="position:absolute;left:0;text-align:left;margin-left:138.25pt;margin-top:120.25pt;width:138.75pt;height:39.1pt;z-index:251782143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" filled="f" stroked="f">
                <v:textbox style="mso-fit-shape-to-text:t">
                  <w:txbxContent>
                    <w:p w:rsidR="001A1CBA" w:rsidRPr="000D3244" w:rsidRDefault="001A1CBA" w:rsidP="001A1CBA">
                      <w:pPr>
                        <w:ind w:firstLineChars="50" w:firstLine="160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五</w:t>
                      </w:r>
                      <w:r w:rsidRPr="000D3244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年级获奖情况</w:t>
                      </w:r>
                    </w:p>
                  </w:txbxContent>
                </v:textbox>
              </v:shape>
            </w:pict>
          </mc:Fallback>
        </mc:AlternateContent>
      </w:r>
      <w:r w:rsidR="00E4429B" w:rsidRPr="00CD7ABE">
        <w:rPr>
          <w:rFonts w:ascii="微软雅黑" w:eastAsia="微软雅黑" w:hAnsi="微软雅黑"/>
          <w:b/>
          <w:noProof/>
          <w:color w:val="404040" w:themeColor="text1" w:themeTint="BF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787263" behindDoc="0" locked="0" layoutInCell="1" allowOverlap="1" wp14:anchorId="6FB57AC7" wp14:editId="20341895">
                <wp:simplePos x="0" y="0"/>
                <wp:positionH relativeFrom="column">
                  <wp:posOffset>1755775</wp:posOffset>
                </wp:positionH>
                <wp:positionV relativeFrom="paragraph">
                  <wp:posOffset>3159125</wp:posOffset>
                </wp:positionV>
                <wp:extent cx="1762125" cy="496570"/>
                <wp:effectExtent l="0" t="0" r="0" b="0"/>
                <wp:wrapNone/>
                <wp:docPr id="3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BA" w:rsidRPr="000D3244" w:rsidRDefault="001A1CBA" w:rsidP="001A1CBA">
                            <w:pPr>
                              <w:ind w:firstLineChars="50" w:firstLine="160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六</w:t>
                            </w:r>
                            <w:r w:rsidRPr="000D3244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年级获奖情况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8" type="#_x0000_t202" style="position:absolute;left:0;text-align:left;margin-left:138.25pt;margin-top:248.75pt;width:138.75pt;height:39.1pt;z-index:251787263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" filled="f" stroked="f">
                <v:textbox style="mso-fit-shape-to-text:t">
                  <w:txbxContent>
                    <w:p w:rsidR="001A1CBA" w:rsidRPr="000D3244" w:rsidRDefault="001A1CBA" w:rsidP="001A1CBA">
                      <w:pPr>
                        <w:ind w:firstLineChars="50" w:firstLine="160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六</w:t>
                      </w:r>
                      <w:r w:rsidRPr="000D3244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年级获奖情况</w:t>
                      </w:r>
                    </w:p>
                  </w:txbxContent>
                </v:textbox>
              </v:shape>
            </w:pict>
          </mc:Fallback>
        </mc:AlternateContent>
      </w:r>
      <w:r w:rsidR="00E4429B" w:rsidRPr="00CD7ABE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5" behindDoc="0" locked="0" layoutInCell="1" allowOverlap="1" wp14:anchorId="099FE260" wp14:editId="55BC32F9">
                <wp:simplePos x="0" y="0"/>
                <wp:positionH relativeFrom="column">
                  <wp:posOffset>1735455</wp:posOffset>
                </wp:positionH>
                <wp:positionV relativeFrom="paragraph">
                  <wp:posOffset>1593850</wp:posOffset>
                </wp:positionV>
                <wp:extent cx="1803400" cy="333375"/>
                <wp:effectExtent l="0" t="0" r="6350" b="9525"/>
                <wp:wrapNone/>
                <wp:docPr id="346" name="矩形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333375"/>
                        </a:xfrm>
                        <a:prstGeom prst="rect">
                          <a:avLst/>
                        </a:prstGeom>
                        <a:solidFill>
                          <a:srgbClr val="AF94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346" o:spid="_x0000_s1026" style="position:absolute;left:0;text-align:left;margin-left:136.65pt;margin-top:125.5pt;width:142pt;height:26.25pt;z-index:25178009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" fillcolor="#af9479" stroked="f" strokeweight="2pt"/>
            </w:pict>
          </mc:Fallback>
        </mc:AlternateContent>
      </w:r>
      <w:r w:rsidR="00E4429B" w:rsidRPr="00CD7ABE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5" behindDoc="0" locked="0" layoutInCell="1" allowOverlap="1" wp14:anchorId="2FFC59D8" wp14:editId="7F0F6FB5">
                <wp:simplePos x="0" y="0"/>
                <wp:positionH relativeFrom="column">
                  <wp:posOffset>1735455</wp:posOffset>
                </wp:positionH>
                <wp:positionV relativeFrom="paragraph">
                  <wp:posOffset>3256915</wp:posOffset>
                </wp:positionV>
                <wp:extent cx="1803400" cy="333375"/>
                <wp:effectExtent l="0" t="0" r="6350" b="9525"/>
                <wp:wrapNone/>
                <wp:docPr id="349" name="矩形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333375"/>
                        </a:xfrm>
                        <a:prstGeom prst="rect">
                          <a:avLst/>
                        </a:prstGeom>
                        <a:solidFill>
                          <a:srgbClr val="AF94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349" o:spid="_x0000_s1026" style="position:absolute;left:0;text-align:left;margin-left:136.65pt;margin-top:256.45pt;width:142pt;height:26.25pt;z-index:2517852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" fillcolor="#af9479" stroked="f" strokeweight="2pt"/>
            </w:pict>
          </mc:Fallback>
        </mc:AlternateContent>
      </w:r>
      <w:r w:rsidR="00227547" w:rsidRPr="00CD7ABE">
        <w:rPr>
          <w:rFonts w:ascii="微软雅黑" w:eastAsia="微软雅黑" w:hAnsi="微软雅黑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1" behindDoc="0" locked="0" layoutInCell="1" allowOverlap="1" wp14:anchorId="0E3D7475" wp14:editId="66A9702A">
                <wp:simplePos x="0" y="0"/>
                <wp:positionH relativeFrom="column">
                  <wp:posOffset>376555</wp:posOffset>
                </wp:positionH>
                <wp:positionV relativeFrom="paragraph">
                  <wp:posOffset>1911985</wp:posOffset>
                </wp:positionV>
                <wp:extent cx="4521200" cy="0"/>
                <wp:effectExtent l="0" t="0" r="12700" b="19050"/>
                <wp:wrapNone/>
                <wp:docPr id="345" name="直接连接符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1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接连接符 345" o:spid="_x0000_s1026" style="position:absolute;left:0;text-align:left;z-index:2517790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.65pt,150.55pt" to="385.65pt,1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" strokecolor="#886d52" strokeweight="1pt">
                <v:stroke dashstyle="3 1"/>
              </v:line>
            </w:pict>
          </mc:Fallback>
        </mc:AlternateConten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2013年9月，在学校举行的写字竞赛荣获一等奖。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2013年12月，被评为2007-2008年度第一学期“三好学生”。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2014年4月，数学基础知识竞赛一等奖。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2014年5月，英语数学竞赛一等奖。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</w:r>
      <w:r w:rsidR="00227547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cr/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2014年10月，英语竞赛一等奖。（全班仅我一人全部一等奖）。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2014年11月，在校举行的本学期科技创新大赛中，荣获三等奖。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2015年1月1日，通过上海音乐学院钢琴“十级”考试。（优秀）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</w:r>
      <w:r w:rsidR="008F0E49" w:rsidRPr="008F0E49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cr/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2015年9月26</w:t>
      </w:r>
      <w:r w:rsidR="00A00943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日，参加全市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读书征文演讲比赛荣获一等奖第一名。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2015年10月份被评为“全市十佳少年”（全淮安只有十个）。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  <w:t>2015年11月份被评为学校“大队委”。</w:t>
      </w:r>
      <w:r w:rsidR="008F0E49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cr/>
      </w:r>
    </w:p>
    <w:p w:rsidR="00464082" w:rsidRDefault="001624D1">
      <w:pPr>
        <w:widowControl/>
        <w:jc w:val="left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 w:rsidRPr="001624D1">
        <w:rPr>
          <w:rFonts w:ascii="微软雅黑" w:eastAsia="微软雅黑" w:hAnsi="微软雅黑"/>
          <w:color w:val="404040" w:themeColor="text1" w:themeTint="BF"/>
          <w:sz w:val="24"/>
          <w:szCs w:val="24"/>
        </w:rPr>
        <w:drawing>
          <wp:anchor distT="0" distB="0" distL="114300" distR="114300" simplePos="0" relativeHeight="252308479" behindDoc="1" locked="0" layoutInCell="1" allowOverlap="1" wp14:anchorId="41369D6A" wp14:editId="6741D2C2">
            <wp:simplePos x="0" y="0"/>
            <wp:positionH relativeFrom="column">
              <wp:posOffset>-1803624</wp:posOffset>
            </wp:positionH>
            <wp:positionV relativeFrom="paragraph">
              <wp:posOffset>2676525</wp:posOffset>
            </wp:positionV>
            <wp:extent cx="3651885" cy="2419350"/>
            <wp:effectExtent l="0" t="0" r="0" b="0"/>
            <wp:wrapNone/>
            <wp:docPr id="16" name="图片 16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365188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439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2232703" behindDoc="0" locked="0" layoutInCell="1" allowOverlap="1">
            <wp:simplePos x="0" y="0"/>
            <wp:positionH relativeFrom="column">
              <wp:posOffset>441101</wp:posOffset>
            </wp:positionH>
            <wp:positionV relativeFrom="paragraph">
              <wp:posOffset>1690567</wp:posOffset>
            </wp:positionV>
            <wp:extent cx="1880923" cy="1442434"/>
            <wp:effectExtent l="0" t="0" r="5080" b="5715"/>
            <wp:wrapNone/>
            <wp:docPr id="3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923" cy="1442434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 cmpd="thickThin">
                      <a:noFill/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A56439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2233727" behindDoc="0" locked="0" layoutInCell="1" allowOverlap="1">
            <wp:simplePos x="0" y="0"/>
            <wp:positionH relativeFrom="column">
              <wp:posOffset>2926116</wp:posOffset>
            </wp:positionH>
            <wp:positionV relativeFrom="paragraph">
              <wp:posOffset>1690567</wp:posOffset>
            </wp:positionV>
            <wp:extent cx="1880923" cy="1442434"/>
            <wp:effectExtent l="0" t="0" r="5080" b="5715"/>
            <wp:wrapNone/>
            <wp:docPr id="3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923" cy="1442434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 cmpd="thickThin">
                      <a:noFill/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464082">
        <w:rPr>
          <w:rFonts w:ascii="微软雅黑" w:eastAsia="微软雅黑" w:hAnsi="微软雅黑"/>
          <w:color w:val="595959" w:themeColor="text1" w:themeTint="A6"/>
          <w:sz w:val="24"/>
          <w:szCs w:val="24"/>
        </w:rPr>
        <w:br w:type="page"/>
      </w:r>
    </w:p>
    <w:p w:rsidR="00EB2268" w:rsidRDefault="001624D1" w:rsidP="008A1826">
      <w:pPr>
        <w:ind w:leftChars="100" w:left="210"/>
        <w:jc w:val="center"/>
        <w:rPr>
          <w:rFonts w:ascii="微软雅黑" w:eastAsia="微软雅黑" w:hAnsi="微软雅黑"/>
          <w:b/>
          <w:color w:val="00B0F0"/>
          <w:sz w:val="48"/>
          <w:szCs w:val="48"/>
        </w:rPr>
      </w:pPr>
      <w:r w:rsidRPr="001624D1">
        <w:rPr>
          <w:rFonts w:ascii="微软雅黑" w:eastAsia="微软雅黑" w:hAnsi="微软雅黑"/>
          <w:color w:val="FF5050"/>
          <w:sz w:val="24"/>
          <w:szCs w:val="24"/>
        </w:rPr>
        <w:lastRenderedPageBreak/>
        <w:drawing>
          <wp:anchor distT="0" distB="0" distL="114300" distR="114300" simplePos="0" relativeHeight="252311551" behindDoc="1" locked="0" layoutInCell="1" allowOverlap="1" wp14:anchorId="10FA6309" wp14:editId="70B61B0C">
            <wp:simplePos x="0" y="0"/>
            <wp:positionH relativeFrom="column">
              <wp:posOffset>-2259965</wp:posOffset>
            </wp:positionH>
            <wp:positionV relativeFrom="paragraph">
              <wp:posOffset>-391160</wp:posOffset>
            </wp:positionV>
            <wp:extent cx="3651885" cy="2419350"/>
            <wp:effectExtent l="0" t="0" r="0" b="0"/>
            <wp:wrapNone/>
            <wp:docPr id="26" name="图片 26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365188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1826">
        <w:rPr>
          <w:rFonts w:ascii="微软雅黑" w:eastAsia="微软雅黑" w:hAnsi="微软雅黑" w:hint="eastAsia"/>
          <w:b/>
          <w:color w:val="FF5050"/>
          <w:sz w:val="52"/>
          <w:szCs w:val="52"/>
        </w:rPr>
        <w:t xml:space="preserve">  </w:t>
      </w:r>
    </w:p>
    <w:p w:rsidR="00381AF7" w:rsidRDefault="001624D1" w:rsidP="008A1826">
      <w:pPr>
        <w:widowControl/>
        <w:rPr>
          <w:rFonts w:ascii="微软雅黑" w:eastAsia="微软雅黑" w:hAnsi="微软雅黑"/>
          <w:color w:val="FF5050"/>
          <w:sz w:val="24"/>
          <w:szCs w:val="24"/>
        </w:rPr>
      </w:pPr>
      <w:r w:rsidRPr="001624D1">
        <w:rPr>
          <w:rFonts w:ascii="微软雅黑" w:eastAsia="微软雅黑" w:hAnsi="微软雅黑"/>
          <w:color w:val="FF5050"/>
          <w:sz w:val="24"/>
          <w:szCs w:val="24"/>
        </w:rPr>
        <w:drawing>
          <wp:anchor distT="0" distB="0" distL="114300" distR="114300" simplePos="0" relativeHeight="252312575" behindDoc="1" locked="0" layoutInCell="1" allowOverlap="1" wp14:anchorId="15387FD7" wp14:editId="338D24E9">
            <wp:simplePos x="0" y="0"/>
            <wp:positionH relativeFrom="column">
              <wp:posOffset>3539669</wp:posOffset>
            </wp:positionH>
            <wp:positionV relativeFrom="paragraph">
              <wp:posOffset>7527290</wp:posOffset>
            </wp:positionV>
            <wp:extent cx="3450317" cy="2286212"/>
            <wp:effectExtent l="0" t="0" r="0" b="0"/>
            <wp:wrapNone/>
            <wp:docPr id="27" name="图片 27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3450317" cy="228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2FD" w:rsidRPr="005F0021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1" behindDoc="0" locked="0" layoutInCell="1" allowOverlap="1" wp14:anchorId="48CDD543" wp14:editId="1B7B4448">
                <wp:simplePos x="0" y="0"/>
                <wp:positionH relativeFrom="column">
                  <wp:posOffset>3996055</wp:posOffset>
                </wp:positionH>
                <wp:positionV relativeFrom="paragraph">
                  <wp:posOffset>2364105</wp:posOffset>
                </wp:positionV>
                <wp:extent cx="1620520" cy="307340"/>
                <wp:effectExtent l="0" t="0" r="0" b="0"/>
                <wp:wrapNone/>
                <wp:docPr id="364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64082" w:rsidRPr="00464082" w:rsidRDefault="00464082" w:rsidP="00464082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</w:rPr>
                            </w:pPr>
                            <w:r w:rsidRPr="00464082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输入获奖说明文字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59" type="#_x0000_t202" style="position:absolute;left:0;text-align:left;margin-left:314.65pt;margin-top:186.15pt;width:127.6pt;height:24.2pt;z-index:25180979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" filled="f" stroked="f">
                <v:textbox style="mso-fit-shape-to-text:t">
                  <w:txbxContent>
                    <w:p w:rsidR="00464082" w:rsidRPr="00464082" w:rsidRDefault="00464082" w:rsidP="00464082">
                      <w:pPr>
                        <w:pStyle w:val="a5"/>
                        <w:spacing w:before="0" w:beforeAutospacing="0" w:after="0" w:afterAutospacing="0"/>
                        <w:rPr>
                          <w:color w:val="404040" w:themeColor="text1" w:themeTint="BF"/>
                        </w:rPr>
                      </w:pPr>
                      <w:r w:rsidRPr="00464082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输入获奖说明文字</w:t>
                      </w:r>
                    </w:p>
                  </w:txbxContent>
                </v:textbox>
              </v:shape>
            </w:pict>
          </mc:Fallback>
        </mc:AlternateContent>
      </w:r>
      <w:r w:rsidR="006B32FD" w:rsidRPr="005F0021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5" behindDoc="0" locked="0" layoutInCell="1" allowOverlap="1" wp14:anchorId="62F748EF" wp14:editId="43B5DD4E">
                <wp:simplePos x="0" y="0"/>
                <wp:positionH relativeFrom="column">
                  <wp:posOffset>1862455</wp:posOffset>
                </wp:positionH>
                <wp:positionV relativeFrom="paragraph">
                  <wp:posOffset>2364105</wp:posOffset>
                </wp:positionV>
                <wp:extent cx="1620520" cy="307340"/>
                <wp:effectExtent l="0" t="0" r="0" b="0"/>
                <wp:wrapNone/>
                <wp:docPr id="365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64082" w:rsidRPr="00464082" w:rsidRDefault="00464082" w:rsidP="00464082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</w:rPr>
                            </w:pPr>
                            <w:r w:rsidRPr="00464082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输入获奖说明文字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60" type="#_x0000_t202" style="position:absolute;left:0;text-align:left;margin-left:146.65pt;margin-top:186.15pt;width:127.6pt;height:24.2pt;z-index:25181081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" filled="f" stroked="f">
                <v:textbox style="mso-fit-shape-to-text:t">
                  <w:txbxContent>
                    <w:p w:rsidR="00464082" w:rsidRPr="00464082" w:rsidRDefault="00464082" w:rsidP="00464082">
                      <w:pPr>
                        <w:pStyle w:val="a5"/>
                        <w:spacing w:before="0" w:beforeAutospacing="0" w:after="0" w:afterAutospacing="0"/>
                        <w:rPr>
                          <w:color w:val="404040" w:themeColor="text1" w:themeTint="BF"/>
                        </w:rPr>
                      </w:pPr>
                      <w:r w:rsidRPr="00464082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输入获奖说明文字</w:t>
                      </w:r>
                    </w:p>
                  </w:txbxContent>
                </v:textbox>
              </v:shape>
            </w:pict>
          </mc:Fallback>
        </mc:AlternateContent>
      </w:r>
      <w:r w:rsidR="006B32FD" w:rsidRPr="005F0021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39" behindDoc="0" locked="0" layoutInCell="1" allowOverlap="1" wp14:anchorId="32F7C311" wp14:editId="660332D3">
                <wp:simplePos x="0" y="0"/>
                <wp:positionH relativeFrom="column">
                  <wp:posOffset>-294005</wp:posOffset>
                </wp:positionH>
                <wp:positionV relativeFrom="paragraph">
                  <wp:posOffset>2364105</wp:posOffset>
                </wp:positionV>
                <wp:extent cx="1620520" cy="307340"/>
                <wp:effectExtent l="0" t="0" r="0" b="0"/>
                <wp:wrapNone/>
                <wp:docPr id="366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64082" w:rsidRPr="00464082" w:rsidRDefault="00464082" w:rsidP="00464082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</w:rPr>
                            </w:pPr>
                            <w:r w:rsidRPr="00464082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输入获奖说明文字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61" type="#_x0000_t202" style="position:absolute;left:0;text-align:left;margin-left:-23.15pt;margin-top:186.15pt;width:127.6pt;height:24.2pt;z-index:25181183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" filled="f" stroked="f">
                <v:textbox style="mso-fit-shape-to-text:t">
                  <w:txbxContent>
                    <w:p w:rsidR="00464082" w:rsidRPr="00464082" w:rsidRDefault="00464082" w:rsidP="00464082">
                      <w:pPr>
                        <w:pStyle w:val="a5"/>
                        <w:spacing w:before="0" w:beforeAutospacing="0" w:after="0" w:afterAutospacing="0"/>
                        <w:rPr>
                          <w:color w:val="404040" w:themeColor="text1" w:themeTint="BF"/>
                        </w:rPr>
                      </w:pPr>
                      <w:r w:rsidRPr="00464082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输入获奖说明文字</w:t>
                      </w:r>
                    </w:p>
                  </w:txbxContent>
                </v:textbox>
              </v:shape>
            </w:pict>
          </mc:Fallback>
        </mc:AlternateContent>
      </w:r>
      <w:r w:rsidR="006B32FD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211199" behindDoc="0" locked="0" layoutInCell="1" allowOverlap="1" wp14:anchorId="23C1A5B7" wp14:editId="56FF27E2">
            <wp:simplePos x="0" y="0"/>
            <wp:positionH relativeFrom="column">
              <wp:posOffset>3840480</wp:posOffset>
            </wp:positionH>
            <wp:positionV relativeFrom="paragraph">
              <wp:posOffset>819785</wp:posOffset>
            </wp:positionV>
            <wp:extent cx="1918335" cy="1442085"/>
            <wp:effectExtent l="57150" t="19050" r="62865" b="100965"/>
            <wp:wrapNone/>
            <wp:docPr id="7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420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32FD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210175" behindDoc="0" locked="0" layoutInCell="1" allowOverlap="1" wp14:anchorId="15A9F11B" wp14:editId="339350C8">
            <wp:simplePos x="0" y="0"/>
            <wp:positionH relativeFrom="column">
              <wp:posOffset>1689735</wp:posOffset>
            </wp:positionH>
            <wp:positionV relativeFrom="paragraph">
              <wp:posOffset>819785</wp:posOffset>
            </wp:positionV>
            <wp:extent cx="1918335" cy="1442085"/>
            <wp:effectExtent l="57150" t="19050" r="62865" b="100965"/>
            <wp:wrapNone/>
            <wp:docPr id="6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420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32FD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209151" behindDoc="0" locked="0" layoutInCell="1" allowOverlap="1" wp14:anchorId="4B9F6A4B" wp14:editId="3DBD9B09">
            <wp:simplePos x="0" y="0"/>
            <wp:positionH relativeFrom="column">
              <wp:posOffset>-485775</wp:posOffset>
            </wp:positionH>
            <wp:positionV relativeFrom="paragraph">
              <wp:posOffset>819785</wp:posOffset>
            </wp:positionV>
            <wp:extent cx="1918335" cy="1442085"/>
            <wp:effectExtent l="57150" t="19050" r="62865" b="100965"/>
            <wp:wrapNone/>
            <wp:docPr id="37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图片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420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3247" behindDoc="0" locked="0" layoutInCell="1" allowOverlap="1" wp14:anchorId="67D08CB5" wp14:editId="46B2E5C7">
                <wp:simplePos x="0" y="0"/>
                <wp:positionH relativeFrom="column">
                  <wp:posOffset>4015105</wp:posOffset>
                </wp:positionH>
                <wp:positionV relativeFrom="paragraph">
                  <wp:posOffset>4561205</wp:posOffset>
                </wp:positionV>
                <wp:extent cx="1620520" cy="307340"/>
                <wp:effectExtent l="0" t="0" r="0" b="0"/>
                <wp:wrapNone/>
                <wp:docPr id="88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B32FD" w:rsidRPr="00464082" w:rsidRDefault="006B32FD" w:rsidP="006B32FD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</w:rPr>
                            </w:pPr>
                            <w:r w:rsidRPr="00464082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输入获奖说明文字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2" type="#_x0000_t202" style="position:absolute;left:0;text-align:left;margin-left:316.15pt;margin-top:359.15pt;width:127.6pt;height:24.2pt;z-index:252213247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" filled="f" stroked="f">
                <v:textbox style="mso-fit-shape-to-text:t">
                  <w:txbxContent>
                    <w:p w:rsidR="006B32FD" w:rsidRPr="00464082" w:rsidRDefault="006B32FD" w:rsidP="006B32FD">
                      <w:pPr>
                        <w:pStyle w:val="a5"/>
                        <w:spacing w:before="0" w:beforeAutospacing="0" w:after="0" w:afterAutospacing="0"/>
                        <w:rPr>
                          <w:color w:val="404040" w:themeColor="text1" w:themeTint="BF"/>
                        </w:rPr>
                      </w:pPr>
                      <w:r w:rsidRPr="00464082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输入获奖说明文字</w:t>
                      </w:r>
                    </w:p>
                  </w:txbxContent>
                </v:textbox>
              </v:shape>
            </w:pict>
          </mc:Fallback>
        </mc:AlternateContent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4271" behindDoc="0" locked="0" layoutInCell="1" allowOverlap="1" wp14:anchorId="5825DDF4" wp14:editId="3FC0D19A">
                <wp:simplePos x="0" y="0"/>
                <wp:positionH relativeFrom="column">
                  <wp:posOffset>1881505</wp:posOffset>
                </wp:positionH>
                <wp:positionV relativeFrom="paragraph">
                  <wp:posOffset>4561205</wp:posOffset>
                </wp:positionV>
                <wp:extent cx="1620520" cy="307340"/>
                <wp:effectExtent l="0" t="0" r="0" b="0"/>
                <wp:wrapNone/>
                <wp:docPr id="89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B32FD" w:rsidRPr="00464082" w:rsidRDefault="006B32FD" w:rsidP="006B32FD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</w:rPr>
                            </w:pPr>
                            <w:r w:rsidRPr="00464082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输入获奖说明文字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3" type="#_x0000_t202" style="position:absolute;left:0;text-align:left;margin-left:148.15pt;margin-top:359.15pt;width:127.6pt;height:24.2pt;z-index:25221427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" filled="f" stroked="f">
                <v:textbox style="mso-fit-shape-to-text:t">
                  <w:txbxContent>
                    <w:p w:rsidR="006B32FD" w:rsidRPr="00464082" w:rsidRDefault="006B32FD" w:rsidP="006B32FD">
                      <w:pPr>
                        <w:pStyle w:val="a5"/>
                        <w:spacing w:before="0" w:beforeAutospacing="0" w:after="0" w:afterAutospacing="0"/>
                        <w:rPr>
                          <w:color w:val="404040" w:themeColor="text1" w:themeTint="BF"/>
                        </w:rPr>
                      </w:pPr>
                      <w:r w:rsidRPr="00464082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输入获奖说明文字</w:t>
                      </w:r>
                    </w:p>
                  </w:txbxContent>
                </v:textbox>
              </v:shape>
            </w:pict>
          </mc:Fallback>
        </mc:AlternateContent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15295" behindDoc="0" locked="0" layoutInCell="1" allowOverlap="1" wp14:anchorId="6335D35D" wp14:editId="22FA8F7F">
                <wp:simplePos x="0" y="0"/>
                <wp:positionH relativeFrom="column">
                  <wp:posOffset>-274955</wp:posOffset>
                </wp:positionH>
                <wp:positionV relativeFrom="paragraph">
                  <wp:posOffset>4561205</wp:posOffset>
                </wp:positionV>
                <wp:extent cx="1620520" cy="307340"/>
                <wp:effectExtent l="0" t="0" r="0" b="0"/>
                <wp:wrapNone/>
                <wp:docPr id="95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B32FD" w:rsidRPr="00464082" w:rsidRDefault="006B32FD" w:rsidP="006B32FD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</w:rPr>
                            </w:pPr>
                            <w:r w:rsidRPr="00464082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输入获奖说明文字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4" type="#_x0000_t202" style="position:absolute;left:0;text-align:left;margin-left:-21.65pt;margin-top:359.15pt;width:127.6pt;height:24.2pt;z-index:25221529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" filled="f" stroked="f">
                <v:textbox style="mso-fit-shape-to-text:t">
                  <w:txbxContent>
                    <w:p w:rsidR="006B32FD" w:rsidRPr="00464082" w:rsidRDefault="006B32FD" w:rsidP="006B32FD">
                      <w:pPr>
                        <w:pStyle w:val="a5"/>
                        <w:spacing w:before="0" w:beforeAutospacing="0" w:after="0" w:afterAutospacing="0"/>
                        <w:rPr>
                          <w:color w:val="404040" w:themeColor="text1" w:themeTint="BF"/>
                        </w:rPr>
                      </w:pPr>
                      <w:r w:rsidRPr="00464082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输入获奖说明文字</w:t>
                      </w:r>
                    </w:p>
                  </w:txbxContent>
                </v:textbox>
              </v:shape>
            </w:pict>
          </mc:Fallback>
        </mc:AlternateContent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216319" behindDoc="0" locked="0" layoutInCell="1" allowOverlap="1" wp14:anchorId="015FC685" wp14:editId="524F8574">
            <wp:simplePos x="0" y="0"/>
            <wp:positionH relativeFrom="column">
              <wp:posOffset>-466725</wp:posOffset>
            </wp:positionH>
            <wp:positionV relativeFrom="paragraph">
              <wp:posOffset>3016885</wp:posOffset>
            </wp:positionV>
            <wp:extent cx="1918335" cy="1442085"/>
            <wp:effectExtent l="57150" t="19050" r="62865" b="100965"/>
            <wp:wrapNone/>
            <wp:docPr id="26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图片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420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217343" behindDoc="0" locked="0" layoutInCell="1" allowOverlap="1" wp14:anchorId="4FBF8244" wp14:editId="00F548D1">
            <wp:simplePos x="0" y="0"/>
            <wp:positionH relativeFrom="column">
              <wp:posOffset>1708785</wp:posOffset>
            </wp:positionH>
            <wp:positionV relativeFrom="paragraph">
              <wp:posOffset>3016885</wp:posOffset>
            </wp:positionV>
            <wp:extent cx="1918335" cy="1442085"/>
            <wp:effectExtent l="57150" t="19050" r="62865" b="100965"/>
            <wp:wrapNone/>
            <wp:docPr id="28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420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218367" behindDoc="0" locked="0" layoutInCell="1" allowOverlap="1" wp14:anchorId="5CF732CB" wp14:editId="126490C8">
            <wp:simplePos x="0" y="0"/>
            <wp:positionH relativeFrom="column">
              <wp:posOffset>3859530</wp:posOffset>
            </wp:positionH>
            <wp:positionV relativeFrom="paragraph">
              <wp:posOffset>3016885</wp:posOffset>
            </wp:positionV>
            <wp:extent cx="1918335" cy="1442085"/>
            <wp:effectExtent l="57150" t="19050" r="62865" b="100965"/>
            <wp:wrapNone/>
            <wp:docPr id="28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420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225535" behindDoc="0" locked="0" layoutInCell="1" allowOverlap="1" wp14:anchorId="37131156" wp14:editId="718CF16C">
            <wp:simplePos x="0" y="0"/>
            <wp:positionH relativeFrom="column">
              <wp:posOffset>3865245</wp:posOffset>
            </wp:positionH>
            <wp:positionV relativeFrom="paragraph">
              <wp:posOffset>5417185</wp:posOffset>
            </wp:positionV>
            <wp:extent cx="1918335" cy="1442085"/>
            <wp:effectExtent l="57150" t="19050" r="62865" b="100965"/>
            <wp:wrapNone/>
            <wp:docPr id="31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420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224511" behindDoc="0" locked="0" layoutInCell="1" allowOverlap="1" wp14:anchorId="4716ACA0" wp14:editId="4BE961A6">
            <wp:simplePos x="0" y="0"/>
            <wp:positionH relativeFrom="column">
              <wp:posOffset>1714500</wp:posOffset>
            </wp:positionH>
            <wp:positionV relativeFrom="paragraph">
              <wp:posOffset>5417185</wp:posOffset>
            </wp:positionV>
            <wp:extent cx="1918335" cy="1442085"/>
            <wp:effectExtent l="57150" t="19050" r="62865" b="100965"/>
            <wp:wrapNone/>
            <wp:docPr id="31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420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223487" behindDoc="0" locked="0" layoutInCell="1" allowOverlap="1" wp14:anchorId="5353E9E1" wp14:editId="55404F01">
            <wp:simplePos x="0" y="0"/>
            <wp:positionH relativeFrom="column">
              <wp:posOffset>-461010</wp:posOffset>
            </wp:positionH>
            <wp:positionV relativeFrom="paragraph">
              <wp:posOffset>5417185</wp:posOffset>
            </wp:positionV>
            <wp:extent cx="1918335" cy="1442085"/>
            <wp:effectExtent l="57150" t="19050" r="62865" b="100965"/>
            <wp:wrapNone/>
            <wp:docPr id="31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图片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4420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2463" behindDoc="0" locked="0" layoutInCell="1" allowOverlap="1" wp14:anchorId="1F23B348" wp14:editId="37A1836F">
                <wp:simplePos x="0" y="0"/>
                <wp:positionH relativeFrom="column">
                  <wp:posOffset>-269240</wp:posOffset>
                </wp:positionH>
                <wp:positionV relativeFrom="paragraph">
                  <wp:posOffset>6961505</wp:posOffset>
                </wp:positionV>
                <wp:extent cx="1620520" cy="307340"/>
                <wp:effectExtent l="0" t="0" r="0" b="0"/>
                <wp:wrapNone/>
                <wp:docPr id="306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B32FD" w:rsidRPr="00464082" w:rsidRDefault="006B32FD" w:rsidP="006B32FD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</w:rPr>
                            </w:pPr>
                            <w:r w:rsidRPr="00464082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输入获奖说明文字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5" type="#_x0000_t202" style="position:absolute;left:0;text-align:left;margin-left:-21.2pt;margin-top:548.15pt;width:127.6pt;height:24.2pt;z-index:25222246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" filled="f" stroked="f">
                <v:textbox style="mso-fit-shape-to-text:t">
                  <w:txbxContent>
                    <w:p w:rsidR="006B32FD" w:rsidRPr="00464082" w:rsidRDefault="006B32FD" w:rsidP="006B32FD">
                      <w:pPr>
                        <w:pStyle w:val="a5"/>
                        <w:spacing w:before="0" w:beforeAutospacing="0" w:after="0" w:afterAutospacing="0"/>
                        <w:rPr>
                          <w:color w:val="404040" w:themeColor="text1" w:themeTint="BF"/>
                        </w:rPr>
                      </w:pPr>
                      <w:r w:rsidRPr="00464082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输入获奖说明文字</w:t>
                      </w:r>
                    </w:p>
                  </w:txbxContent>
                </v:textbox>
              </v:shape>
            </w:pict>
          </mc:Fallback>
        </mc:AlternateContent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1439" behindDoc="0" locked="0" layoutInCell="1" allowOverlap="1" wp14:anchorId="4A3C0E98" wp14:editId="7D08ABD1">
                <wp:simplePos x="0" y="0"/>
                <wp:positionH relativeFrom="column">
                  <wp:posOffset>1887220</wp:posOffset>
                </wp:positionH>
                <wp:positionV relativeFrom="paragraph">
                  <wp:posOffset>6961505</wp:posOffset>
                </wp:positionV>
                <wp:extent cx="1620520" cy="307340"/>
                <wp:effectExtent l="0" t="0" r="0" b="0"/>
                <wp:wrapNone/>
                <wp:docPr id="305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B32FD" w:rsidRPr="00464082" w:rsidRDefault="006B32FD" w:rsidP="006B32FD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</w:rPr>
                            </w:pPr>
                            <w:r w:rsidRPr="00464082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输入获奖说明文字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6" type="#_x0000_t202" style="position:absolute;left:0;text-align:left;margin-left:148.6pt;margin-top:548.15pt;width:127.6pt;height:24.2pt;z-index:25222143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" filled="f" stroked="f">
                <v:textbox style="mso-fit-shape-to-text:t">
                  <w:txbxContent>
                    <w:p w:rsidR="006B32FD" w:rsidRPr="00464082" w:rsidRDefault="006B32FD" w:rsidP="006B32FD">
                      <w:pPr>
                        <w:pStyle w:val="a5"/>
                        <w:spacing w:before="0" w:beforeAutospacing="0" w:after="0" w:afterAutospacing="0"/>
                        <w:rPr>
                          <w:color w:val="404040" w:themeColor="text1" w:themeTint="BF"/>
                        </w:rPr>
                      </w:pPr>
                      <w:r w:rsidRPr="00464082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输入获奖说明文字</w:t>
                      </w:r>
                    </w:p>
                  </w:txbxContent>
                </v:textbox>
              </v:shape>
            </w:pict>
          </mc:Fallback>
        </mc:AlternateContent>
      </w:r>
      <w:r w:rsidR="006B32FD" w:rsidRPr="006B32FD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20415" behindDoc="0" locked="0" layoutInCell="1" allowOverlap="1" wp14:anchorId="50B45F85" wp14:editId="32C14F0E">
                <wp:simplePos x="0" y="0"/>
                <wp:positionH relativeFrom="column">
                  <wp:posOffset>4020820</wp:posOffset>
                </wp:positionH>
                <wp:positionV relativeFrom="paragraph">
                  <wp:posOffset>6961684</wp:posOffset>
                </wp:positionV>
                <wp:extent cx="1620520" cy="307340"/>
                <wp:effectExtent l="0" t="0" r="0" b="0"/>
                <wp:wrapNone/>
                <wp:docPr id="286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B32FD" w:rsidRPr="00464082" w:rsidRDefault="006B32FD" w:rsidP="006B32FD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</w:rPr>
                            </w:pPr>
                            <w:r w:rsidRPr="00464082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输入获奖说明文字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7" type="#_x0000_t202" style="position:absolute;left:0;text-align:left;margin-left:316.6pt;margin-top:548.15pt;width:127.6pt;height:24.2pt;z-index:25222041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" filled="f" stroked="f">
                <v:textbox style="mso-fit-shape-to-text:t">
                  <w:txbxContent>
                    <w:p w:rsidR="006B32FD" w:rsidRPr="00464082" w:rsidRDefault="006B32FD" w:rsidP="006B32FD">
                      <w:pPr>
                        <w:pStyle w:val="a5"/>
                        <w:spacing w:before="0" w:beforeAutospacing="0" w:after="0" w:afterAutospacing="0"/>
                        <w:rPr>
                          <w:color w:val="404040" w:themeColor="text1" w:themeTint="BF"/>
                        </w:rPr>
                      </w:pPr>
                      <w:r w:rsidRPr="00464082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输入获奖说明文字</w:t>
                      </w:r>
                    </w:p>
                  </w:txbxContent>
                </v:textbox>
              </v:shape>
            </w:pict>
          </mc:Fallback>
        </mc:AlternateContent>
      </w:r>
      <w:r w:rsidR="00715B98" w:rsidRPr="00715B98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4815" behindDoc="0" locked="0" layoutInCell="1" allowOverlap="1" wp14:anchorId="3D02887B" wp14:editId="253A9999">
                <wp:simplePos x="0" y="0"/>
                <wp:positionH relativeFrom="margin">
                  <wp:posOffset>2016760</wp:posOffset>
                </wp:positionH>
                <wp:positionV relativeFrom="paragraph">
                  <wp:posOffset>-339090</wp:posOffset>
                </wp:positionV>
                <wp:extent cx="1622425" cy="699135"/>
                <wp:effectExtent l="0" t="0" r="0" b="5715"/>
                <wp:wrapNone/>
                <wp:docPr id="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699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5B98" w:rsidRPr="00A178F7" w:rsidRDefault="00715B98" w:rsidP="00715B98">
                            <w:pPr>
                              <w:rPr>
                                <w:color w:val="886D52"/>
                              </w:rPr>
                            </w:pPr>
                            <w:r w:rsidRPr="00A178F7">
                              <w:rPr>
                                <w:rFonts w:ascii="微软雅黑" w:eastAsia="微软雅黑" w:hAnsi="微软雅黑" w:hint="eastAsia"/>
                                <w:b/>
                                <w:color w:val="886D52"/>
                                <w:sz w:val="56"/>
                                <w:szCs w:val="56"/>
                              </w:rPr>
                              <w:t>获得奖状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left:0;text-align:left;margin-left:158.8pt;margin-top:-26.7pt;width:127.75pt;height:55.05pt;z-index:2521948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" filled="f" stroked="f">
                <v:textbox>
                  <w:txbxContent>
                    <w:p w:rsidR="00715B98" w:rsidRPr="00A178F7" w:rsidRDefault="00715B98" w:rsidP="00715B98">
                      <w:pPr>
                        <w:rPr>
                          <w:color w:val="886D52"/>
                        </w:rPr>
                      </w:pPr>
                      <w:r w:rsidRPr="00A178F7">
                        <w:rPr>
                          <w:rFonts w:ascii="微软雅黑" w:eastAsia="微软雅黑" w:hAnsi="微软雅黑" w:hint="eastAsia"/>
                          <w:b/>
                          <w:color w:val="886D52"/>
                          <w:sz w:val="56"/>
                          <w:szCs w:val="56"/>
                        </w:rPr>
                        <w:t>获得奖状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5B98" w:rsidRPr="00715B98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195839" behindDoc="0" locked="0" layoutInCell="1" allowOverlap="1" wp14:anchorId="4AE196DD" wp14:editId="4B656989">
            <wp:simplePos x="0" y="0"/>
            <wp:positionH relativeFrom="column">
              <wp:posOffset>1473835</wp:posOffset>
            </wp:positionH>
            <wp:positionV relativeFrom="paragraph">
              <wp:posOffset>-394970</wp:posOffset>
            </wp:positionV>
            <wp:extent cx="2631440" cy="295910"/>
            <wp:effectExtent l="0" t="0" r="0" b="889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3144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7547" w:rsidRPr="005F0021">
        <w:rPr>
          <w:rFonts w:ascii="微软雅黑" w:eastAsia="微软雅黑" w:hAnsi="微软雅黑"/>
          <w:color w:val="FF5050"/>
          <w:sz w:val="24"/>
          <w:szCs w:val="24"/>
        </w:rPr>
        <w:br w:type="page"/>
      </w:r>
    </w:p>
    <w:p w:rsidR="00381AF7" w:rsidRDefault="001624D1" w:rsidP="00EB2268">
      <w:pPr>
        <w:widowControl/>
        <w:jc w:val="center"/>
        <w:rPr>
          <w:rFonts w:ascii="微软雅黑" w:eastAsia="微软雅黑" w:hAnsi="微软雅黑"/>
          <w:color w:val="FF5050"/>
          <w:sz w:val="24"/>
          <w:szCs w:val="24"/>
        </w:rPr>
      </w:pPr>
      <w:r w:rsidRPr="001624D1">
        <w:rPr>
          <w:rFonts w:ascii="微软雅黑" w:eastAsia="微软雅黑" w:hAnsi="微软雅黑"/>
          <w:color w:val="FF5050"/>
          <w:sz w:val="24"/>
          <w:szCs w:val="24"/>
        </w:rPr>
        <w:lastRenderedPageBreak/>
        <w:drawing>
          <wp:anchor distT="0" distB="0" distL="114300" distR="114300" simplePos="0" relativeHeight="252315647" behindDoc="1" locked="0" layoutInCell="1" allowOverlap="1" wp14:anchorId="2453AF7B" wp14:editId="397FC412">
            <wp:simplePos x="0" y="0"/>
            <wp:positionH relativeFrom="column">
              <wp:posOffset>4309745</wp:posOffset>
            </wp:positionH>
            <wp:positionV relativeFrom="paragraph">
              <wp:posOffset>-985520</wp:posOffset>
            </wp:positionV>
            <wp:extent cx="3449955" cy="2286000"/>
            <wp:effectExtent l="0" t="0" r="0" b="0"/>
            <wp:wrapNone/>
            <wp:docPr id="30" name="图片 30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34499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5B98" w:rsidRPr="00715B98">
        <w:rPr>
          <w:rFonts w:ascii="微软雅黑" w:eastAsia="微软雅黑" w:hAnsi="微软雅黑"/>
          <w:noProof/>
          <w:color w:val="FF5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97887" behindDoc="0" locked="0" layoutInCell="1" allowOverlap="1" wp14:anchorId="01E84B80" wp14:editId="47A51CEE">
                <wp:simplePos x="0" y="0"/>
                <wp:positionH relativeFrom="margin">
                  <wp:posOffset>2016760</wp:posOffset>
                </wp:positionH>
                <wp:positionV relativeFrom="paragraph">
                  <wp:posOffset>255270</wp:posOffset>
                </wp:positionV>
                <wp:extent cx="1622425" cy="699135"/>
                <wp:effectExtent l="0" t="0" r="0" b="5715"/>
                <wp:wrapNone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699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5B98" w:rsidRPr="00A178F7" w:rsidRDefault="00715B98" w:rsidP="00715B98">
                            <w:pPr>
                              <w:rPr>
                                <w:color w:val="886D52"/>
                              </w:rPr>
                            </w:pPr>
                            <w:r w:rsidRPr="00A178F7">
                              <w:rPr>
                                <w:rFonts w:ascii="微软雅黑" w:eastAsia="微软雅黑" w:hAnsi="微软雅黑" w:hint="eastAsia"/>
                                <w:b/>
                                <w:color w:val="886D52"/>
                                <w:sz w:val="56"/>
                                <w:szCs w:val="56"/>
                              </w:rPr>
                              <w:t>各方评价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left:0;text-align:left;margin-left:158.8pt;margin-top:20.1pt;width:127.75pt;height:55.05pt;z-index:2521978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" filled="f" stroked="f">
                <v:textbox>
                  <w:txbxContent>
                    <w:p w:rsidR="00715B98" w:rsidRPr="00A178F7" w:rsidRDefault="00715B98" w:rsidP="00715B98">
                      <w:pPr>
                        <w:rPr>
                          <w:color w:val="886D52"/>
                        </w:rPr>
                      </w:pPr>
                      <w:r w:rsidRPr="00A178F7">
                        <w:rPr>
                          <w:rFonts w:ascii="微软雅黑" w:eastAsia="微软雅黑" w:hAnsi="微软雅黑" w:hint="eastAsia"/>
                          <w:b/>
                          <w:color w:val="886D52"/>
                          <w:sz w:val="56"/>
                          <w:szCs w:val="56"/>
                        </w:rPr>
                        <w:t>各方评价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5B98" w:rsidRPr="00715B98">
        <w:rPr>
          <w:rFonts w:ascii="微软雅黑" w:eastAsia="微软雅黑" w:hAnsi="微软雅黑"/>
          <w:noProof/>
          <w:color w:val="FF5050"/>
          <w:sz w:val="24"/>
          <w:szCs w:val="24"/>
        </w:rPr>
        <w:drawing>
          <wp:anchor distT="0" distB="0" distL="114300" distR="114300" simplePos="0" relativeHeight="252198911" behindDoc="0" locked="0" layoutInCell="1" allowOverlap="1" wp14:anchorId="15C8D794" wp14:editId="5502FF50">
            <wp:simplePos x="0" y="0"/>
            <wp:positionH relativeFrom="column">
              <wp:posOffset>1473835</wp:posOffset>
            </wp:positionH>
            <wp:positionV relativeFrom="paragraph">
              <wp:posOffset>199390</wp:posOffset>
            </wp:positionV>
            <wp:extent cx="2631440" cy="295910"/>
            <wp:effectExtent l="0" t="0" r="0" b="889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3144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4082" w:rsidRDefault="00464082" w:rsidP="00EB2268">
      <w:pPr>
        <w:widowControl/>
        <w:jc w:val="center"/>
        <w:rPr>
          <w:rFonts w:ascii="微软雅黑" w:eastAsia="微软雅黑" w:hAnsi="微软雅黑"/>
          <w:color w:val="FF5050"/>
          <w:sz w:val="24"/>
          <w:szCs w:val="24"/>
        </w:rPr>
      </w:pPr>
      <w:r w:rsidRPr="005F0021">
        <w:rPr>
          <w:rFonts w:ascii="微软雅黑" w:eastAsia="微软雅黑" w:hAnsi="微软雅黑" w:hint="eastAsia"/>
          <w:color w:val="FF5050"/>
          <w:sz w:val="24"/>
          <w:szCs w:val="24"/>
        </w:rPr>
        <w:t xml:space="preserve">       </w:t>
      </w:r>
    </w:p>
    <w:p w:rsidR="009F2FCD" w:rsidRPr="005F0021" w:rsidRDefault="009F2FCD" w:rsidP="00EB2268">
      <w:pPr>
        <w:widowControl/>
        <w:jc w:val="center"/>
        <w:rPr>
          <w:rFonts w:ascii="微软雅黑" w:eastAsia="微软雅黑" w:hAnsi="微软雅黑"/>
          <w:color w:val="FF5050"/>
          <w:sz w:val="24"/>
          <w:szCs w:val="24"/>
        </w:rPr>
      </w:pPr>
    </w:p>
    <w:p w:rsidR="00227547" w:rsidRPr="00464082" w:rsidRDefault="00227547" w:rsidP="004259A3">
      <w:pPr>
        <w:widowControl/>
        <w:ind w:firstLineChars="50" w:firstLine="200"/>
        <w:jc w:val="left"/>
        <w:rPr>
          <w:rFonts w:ascii="微软雅黑" w:eastAsia="微软雅黑" w:hAnsi="微软雅黑"/>
          <w:b/>
          <w:color w:val="595959" w:themeColor="text1" w:themeTint="A6"/>
          <w:sz w:val="40"/>
          <w:szCs w:val="40"/>
        </w:rPr>
      </w:pPr>
      <w:r w:rsidRPr="00715B98">
        <w:rPr>
          <w:rFonts w:ascii="微软雅黑" w:eastAsia="微软雅黑" w:hAnsi="微软雅黑" w:hint="eastAsia"/>
          <w:b/>
          <w:color w:val="886D52"/>
          <w:sz w:val="40"/>
          <w:szCs w:val="40"/>
        </w:rPr>
        <w:t>老师评语</w:t>
      </w:r>
      <w:r w:rsidRPr="00C64FC6">
        <w:rPr>
          <w:rFonts w:ascii="微软雅黑" w:eastAsia="微软雅黑" w:hAnsi="微软雅黑" w:hint="eastAsia"/>
          <w:b/>
          <w:color w:val="69A12B"/>
          <w:sz w:val="40"/>
          <w:szCs w:val="40"/>
        </w:rPr>
        <w:t xml:space="preserve"> </w:t>
      </w:r>
      <w:r w:rsidRPr="00464082">
        <w:rPr>
          <w:rFonts w:ascii="微软雅黑" w:eastAsia="微软雅黑" w:hAnsi="微软雅黑" w:hint="eastAsia"/>
          <w:b/>
          <w:color w:val="595959" w:themeColor="text1" w:themeTint="A6"/>
          <w:sz w:val="40"/>
          <w:szCs w:val="40"/>
        </w:rPr>
        <w:t xml:space="preserve">               </w:t>
      </w:r>
    </w:p>
    <w:p w:rsidR="00227547" w:rsidRPr="00CD7ABE" w:rsidRDefault="006B10DE" w:rsidP="009D00C7">
      <w:pPr>
        <w:ind w:leftChars="57" w:left="120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你是一个有</w:t>
      </w:r>
      <w:r w:rsidR="00227547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智慧的</w:t>
      </w:r>
      <w:r w:rsidR="00E416AA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男</w:t>
      </w:r>
      <w:r w:rsidR="00227547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孩，有一颗善良的心</w:t>
      </w:r>
      <w:r w:rsidR="002536D3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，</w:t>
      </w:r>
      <w:r w:rsidR="00227547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时时处处为别人着想，老师个性欣赏你，你以强烈的职责心出色地完成老师交办的各项工作。你博览群书，总会有真知灼见不凡的谈吐。期望你能敞开心扉，常常与老师父母说说心里话。</w:t>
      </w:r>
    </w:p>
    <w:p w:rsidR="00227547" w:rsidRPr="00464082" w:rsidRDefault="006B10DE" w:rsidP="00227547">
      <w:pPr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>
        <w:rPr>
          <w:rFonts w:ascii="微软雅黑" w:eastAsia="微软雅黑" w:hAnsi="微软雅黑" w:hint="eastAsia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3871" behindDoc="0" locked="0" layoutInCell="1" allowOverlap="1" wp14:anchorId="6F0982E4" wp14:editId="5AEF5512">
                <wp:simplePos x="0" y="0"/>
                <wp:positionH relativeFrom="column">
                  <wp:posOffset>211238</wp:posOffset>
                </wp:positionH>
                <wp:positionV relativeFrom="paragraph">
                  <wp:posOffset>237088</wp:posOffset>
                </wp:positionV>
                <wp:extent cx="4872942" cy="0"/>
                <wp:effectExtent l="0" t="0" r="23495" b="19050"/>
                <wp:wrapNone/>
                <wp:docPr id="90" name="直接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294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接连接符 90" o:spid="_x0000_s1026" style="position:absolute;left:0;text-align:left;z-index:2519838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.65pt,18.65pt" to="400.3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" strokecolor="#886d52" strokeweight="1pt">
                <v:stroke dashstyle="dash"/>
              </v:line>
            </w:pict>
          </mc:Fallback>
        </mc:AlternateContent>
      </w:r>
      <w:r w:rsidR="00227547" w:rsidRPr="00464082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t xml:space="preserve">　  </w:t>
      </w:r>
    </w:p>
    <w:p w:rsidR="00227547" w:rsidRPr="00715B98" w:rsidRDefault="00227547" w:rsidP="00227547">
      <w:pPr>
        <w:ind w:leftChars="100" w:left="210"/>
        <w:rPr>
          <w:rFonts w:ascii="微软雅黑" w:eastAsia="微软雅黑" w:hAnsi="微软雅黑"/>
          <w:b/>
          <w:color w:val="886D52"/>
          <w:sz w:val="40"/>
          <w:szCs w:val="40"/>
        </w:rPr>
      </w:pPr>
      <w:r w:rsidRPr="00715B98">
        <w:rPr>
          <w:rFonts w:ascii="微软雅黑" w:eastAsia="微软雅黑" w:hAnsi="微软雅黑" w:hint="eastAsia"/>
          <w:b/>
          <w:color w:val="886D52"/>
          <w:sz w:val="40"/>
          <w:szCs w:val="40"/>
        </w:rPr>
        <w:t>家长寄语</w:t>
      </w:r>
    </w:p>
    <w:p w:rsidR="00227547" w:rsidRPr="00CD7ABE" w:rsidRDefault="00227547" w:rsidP="00227547">
      <w:pPr>
        <w:ind w:leftChars="100" w:left="210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孝敬父母，对人有礼貌，有进取心，是大家族中公认的好孩子。但学习方面的主动性有待加强，四年级的成绩不太理想。希望</w:t>
      </w:r>
      <w:r w:rsidR="007050C5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甄优秀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在新的学期里在老师和家长的教导下秉承严谨、了学的作风，上课认真听讲、课后仔细及时的完成老师布置的作业，在新学期里总结经验思考自己的学习方法，再加上努力认真的学习，认真及时完成作业，一定能把成绩提高。</w:t>
      </w:r>
    </w:p>
    <w:p w:rsidR="00227547" w:rsidRDefault="006B10DE" w:rsidP="00227547">
      <w:pPr>
        <w:ind w:leftChars="100" w:left="210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>
        <w:rPr>
          <w:rFonts w:ascii="微软雅黑" w:eastAsia="微软雅黑" w:hAnsi="微软雅黑" w:hint="eastAsia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5919" behindDoc="0" locked="0" layoutInCell="1" allowOverlap="1" wp14:anchorId="2A9F7120" wp14:editId="41C3AD72">
                <wp:simplePos x="0" y="0"/>
                <wp:positionH relativeFrom="column">
                  <wp:posOffset>154305</wp:posOffset>
                </wp:positionH>
                <wp:positionV relativeFrom="paragraph">
                  <wp:posOffset>206375</wp:posOffset>
                </wp:positionV>
                <wp:extent cx="4872355" cy="0"/>
                <wp:effectExtent l="0" t="0" r="23495" b="19050"/>
                <wp:wrapNone/>
                <wp:docPr id="91" name="直接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23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86D52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接连接符 91" o:spid="_x0000_s1026" style="position:absolute;left:0;text-align:left;z-index:2519859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15pt,16.25pt" to="395.8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" strokecolor="#886d52" strokeweight="1pt">
                <v:stroke dashstyle="dash"/>
              </v:line>
            </w:pict>
          </mc:Fallback>
        </mc:AlternateContent>
      </w:r>
    </w:p>
    <w:p w:rsidR="00227547" w:rsidRPr="00715B98" w:rsidRDefault="00227547" w:rsidP="00227547">
      <w:pPr>
        <w:ind w:leftChars="100" w:left="210"/>
        <w:rPr>
          <w:rFonts w:ascii="微软雅黑" w:eastAsia="微软雅黑" w:hAnsi="微软雅黑"/>
          <w:b/>
          <w:color w:val="886D52"/>
          <w:sz w:val="40"/>
          <w:szCs w:val="40"/>
        </w:rPr>
      </w:pPr>
      <w:r w:rsidRPr="00715B98">
        <w:rPr>
          <w:rFonts w:ascii="微软雅黑" w:eastAsia="微软雅黑" w:hAnsi="微软雅黑" w:hint="eastAsia"/>
          <w:b/>
          <w:color w:val="886D52"/>
          <w:sz w:val="40"/>
          <w:szCs w:val="40"/>
        </w:rPr>
        <w:t>我的梦想</w:t>
      </w:r>
    </w:p>
    <w:p w:rsidR="00227547" w:rsidRPr="00CD7ABE" w:rsidRDefault="00227547" w:rsidP="00227547">
      <w:pPr>
        <w:ind w:leftChars="100" w:left="210"/>
        <w:rPr>
          <w:rFonts w:ascii="微软雅黑" w:eastAsia="微软雅黑" w:hAnsi="微软雅黑"/>
          <w:color w:val="404040" w:themeColor="text1" w:themeTint="BF"/>
          <w:sz w:val="24"/>
          <w:szCs w:val="24"/>
        </w:rPr>
      </w:pP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一个人总会有自己的梦想和目标，没有梦想的人就</w:t>
      </w:r>
      <w:r w:rsidR="00EB2268"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像是一艘破旧的木船什都没有，只有随风四处漂流，没有理想的人内心</w:t>
      </w:r>
      <w:r w:rsidRPr="00CD7ABE">
        <w:rPr>
          <w:rFonts w:ascii="微软雅黑" w:eastAsia="微软雅黑" w:hAnsi="微软雅黑" w:hint="eastAsia"/>
          <w:color w:val="404040" w:themeColor="text1" w:themeTint="BF"/>
          <w:sz w:val="24"/>
          <w:szCs w:val="24"/>
        </w:rPr>
        <w:t>空虚，是一层没有灵魂的躯壳而已。</w:t>
      </w:r>
    </w:p>
    <w:p w:rsidR="00227547" w:rsidRDefault="00227547" w:rsidP="00227547">
      <w:pPr>
        <w:ind w:leftChars="100" w:left="210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</w:p>
    <w:p w:rsidR="00464082" w:rsidRDefault="001624D1">
      <w:pPr>
        <w:widowControl/>
        <w:jc w:val="left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 w:rsidRPr="001624D1">
        <w:rPr>
          <w:rFonts w:ascii="微软雅黑" w:eastAsia="微软雅黑" w:hAnsi="微软雅黑"/>
          <w:color w:val="FF5050"/>
          <w:sz w:val="24"/>
          <w:szCs w:val="24"/>
        </w:rPr>
        <w:drawing>
          <wp:anchor distT="0" distB="0" distL="114300" distR="114300" simplePos="0" relativeHeight="252314623" behindDoc="1" locked="0" layoutInCell="1" allowOverlap="1" wp14:anchorId="7471BB55" wp14:editId="4A2CA317">
            <wp:simplePos x="0" y="0"/>
            <wp:positionH relativeFrom="column">
              <wp:posOffset>-1432873</wp:posOffset>
            </wp:positionH>
            <wp:positionV relativeFrom="paragraph">
              <wp:posOffset>21590</wp:posOffset>
            </wp:positionV>
            <wp:extent cx="3651885" cy="2419350"/>
            <wp:effectExtent l="0" t="0" r="0" b="0"/>
            <wp:wrapNone/>
            <wp:docPr id="29" name="图片 29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365188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082">
        <w:rPr>
          <w:rFonts w:ascii="微软雅黑" w:eastAsia="微软雅黑" w:hAnsi="微软雅黑"/>
          <w:color w:val="595959" w:themeColor="text1" w:themeTint="A6"/>
          <w:sz w:val="24"/>
          <w:szCs w:val="24"/>
        </w:rPr>
        <w:br w:type="page"/>
      </w:r>
    </w:p>
    <w:p w:rsidR="00446912" w:rsidRDefault="001624D1" w:rsidP="001A1CBA">
      <w:pPr>
        <w:ind w:leftChars="100" w:left="210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 w:rsidRPr="001624D1">
        <w:rPr>
          <w:rFonts w:ascii="微软雅黑" w:eastAsia="微软雅黑" w:hAnsi="微软雅黑"/>
          <w:color w:val="595959" w:themeColor="text1" w:themeTint="A6"/>
          <w:sz w:val="24"/>
          <w:szCs w:val="24"/>
        </w:rPr>
        <w:lastRenderedPageBreak/>
        <w:drawing>
          <wp:anchor distT="0" distB="0" distL="114300" distR="114300" simplePos="0" relativeHeight="252317695" behindDoc="1" locked="0" layoutInCell="1" allowOverlap="1" wp14:anchorId="506E667A" wp14:editId="365E406B">
            <wp:simplePos x="0" y="0"/>
            <wp:positionH relativeFrom="column">
              <wp:posOffset>3419255</wp:posOffset>
            </wp:positionH>
            <wp:positionV relativeFrom="paragraph">
              <wp:posOffset>8305</wp:posOffset>
            </wp:positionV>
            <wp:extent cx="3651885" cy="2419350"/>
            <wp:effectExtent l="0" t="0" r="0" b="0"/>
            <wp:wrapNone/>
            <wp:docPr id="31" name="图片 31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5188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0E6" w:rsidRPr="00CF00E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2201983" behindDoc="0" locked="0" layoutInCell="1" allowOverlap="1" wp14:anchorId="58DA2A80" wp14:editId="449D6457">
            <wp:simplePos x="0" y="0"/>
            <wp:positionH relativeFrom="column">
              <wp:posOffset>1321435</wp:posOffset>
            </wp:positionH>
            <wp:positionV relativeFrom="paragraph">
              <wp:posOffset>-216535</wp:posOffset>
            </wp:positionV>
            <wp:extent cx="2631440" cy="295910"/>
            <wp:effectExtent l="0" t="0" r="0" b="889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3144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0E6" w:rsidRPr="00CF00E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0959" behindDoc="0" locked="0" layoutInCell="1" allowOverlap="1" wp14:anchorId="651F3066" wp14:editId="7890AE3D">
                <wp:simplePos x="0" y="0"/>
                <wp:positionH relativeFrom="margin">
                  <wp:posOffset>1826260</wp:posOffset>
                </wp:positionH>
                <wp:positionV relativeFrom="paragraph">
                  <wp:posOffset>-161290</wp:posOffset>
                </wp:positionV>
                <wp:extent cx="1622425" cy="699135"/>
                <wp:effectExtent l="0" t="0" r="0" b="5715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699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00E6" w:rsidRPr="00A178F7" w:rsidRDefault="00CF00E6" w:rsidP="00CF00E6">
                            <w:pPr>
                              <w:rPr>
                                <w:color w:val="886D52"/>
                              </w:rPr>
                            </w:pPr>
                            <w:r w:rsidRPr="00A178F7">
                              <w:rPr>
                                <w:rFonts w:ascii="微软雅黑" w:eastAsia="微软雅黑" w:hAnsi="微软雅黑" w:hint="eastAsia"/>
                                <w:b/>
                                <w:color w:val="886D52"/>
                                <w:sz w:val="56"/>
                                <w:szCs w:val="56"/>
                              </w:rPr>
                              <w:t>我的爱好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left:0;text-align:left;margin-left:143.8pt;margin-top:-12.7pt;width:127.75pt;height:55.05pt;z-index:2522009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" filled="f" stroked="f">
                <v:textbox>
                  <w:txbxContent>
                    <w:p w:rsidR="00CF00E6" w:rsidRPr="00A178F7" w:rsidRDefault="00CF00E6" w:rsidP="00CF00E6">
                      <w:pPr>
                        <w:rPr>
                          <w:color w:val="886D52"/>
                        </w:rPr>
                      </w:pPr>
                      <w:r w:rsidRPr="00A178F7">
                        <w:rPr>
                          <w:rFonts w:ascii="微软雅黑" w:eastAsia="微软雅黑" w:hAnsi="微软雅黑" w:hint="eastAsia"/>
                          <w:b/>
                          <w:color w:val="886D52"/>
                          <w:sz w:val="56"/>
                          <w:szCs w:val="56"/>
                        </w:rPr>
                        <w:t>我的爱好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6912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t xml:space="preserve">                                                                                              </w:t>
      </w:r>
    </w:p>
    <w:p w:rsidR="00446912" w:rsidRDefault="001624D1">
      <w:pPr>
        <w:widowControl/>
        <w:jc w:val="left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 w:rsidRPr="001624D1">
        <w:rPr>
          <w:rFonts w:ascii="微软雅黑" w:eastAsia="微软雅黑" w:hAnsi="微软雅黑"/>
          <w:color w:val="595959" w:themeColor="text1" w:themeTint="A6"/>
          <w:sz w:val="24"/>
          <w:szCs w:val="24"/>
        </w:rPr>
        <w:drawing>
          <wp:anchor distT="0" distB="0" distL="114300" distR="114300" simplePos="0" relativeHeight="252318719" behindDoc="1" locked="0" layoutInCell="1" allowOverlap="1" wp14:anchorId="61795DA8" wp14:editId="080AEDD8">
            <wp:simplePos x="0" y="0"/>
            <wp:positionH relativeFrom="column">
              <wp:posOffset>-2361082</wp:posOffset>
            </wp:positionH>
            <wp:positionV relativeFrom="paragraph">
              <wp:posOffset>7599356</wp:posOffset>
            </wp:positionV>
            <wp:extent cx="3449955" cy="2286000"/>
            <wp:effectExtent l="0" t="0" r="0" b="0"/>
            <wp:wrapNone/>
            <wp:docPr id="448" name="图片 448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4499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2DC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6799" behindDoc="0" locked="0" layoutInCell="1" allowOverlap="1" wp14:anchorId="26533BF5" wp14:editId="622FDA3A">
                <wp:simplePos x="0" y="0"/>
                <wp:positionH relativeFrom="column">
                  <wp:posOffset>2692579</wp:posOffset>
                </wp:positionH>
                <wp:positionV relativeFrom="paragraph">
                  <wp:posOffset>735965</wp:posOffset>
                </wp:positionV>
                <wp:extent cx="2549525" cy="2549525"/>
                <wp:effectExtent l="114300" t="57150" r="79375" b="136525"/>
                <wp:wrapNone/>
                <wp:docPr id="318" name="椭圆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9525" cy="25495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rgbClr val="DBBE6B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318" o:spid="_x0000_s1026" style="position:absolute;left:0;text-align:left;margin-left:212pt;margin-top:57.95pt;width:200.75pt;height:200.75pt;z-index:252236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" fillcolor="white [3212]" strokecolor="#dbbe6b" strokeweight="4.5pt">
                <v:shadow on="t" color="black" opacity="26214f" origin=".5,-.5" offset="-.74836mm,.74836mm"/>
              </v:oval>
            </w:pict>
          </mc:Fallback>
        </mc:AlternateContent>
      </w:r>
      <w:r w:rsidR="003A32DC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8847" behindDoc="0" locked="0" layoutInCell="1" allowOverlap="1" wp14:anchorId="60D3D40F" wp14:editId="397B405B">
                <wp:simplePos x="0" y="0"/>
                <wp:positionH relativeFrom="column">
                  <wp:posOffset>2033270</wp:posOffset>
                </wp:positionH>
                <wp:positionV relativeFrom="paragraph">
                  <wp:posOffset>3511094</wp:posOffset>
                </wp:positionV>
                <wp:extent cx="2549525" cy="2549525"/>
                <wp:effectExtent l="76200" t="38100" r="98425" b="136525"/>
                <wp:wrapNone/>
                <wp:docPr id="319" name="椭圆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9525" cy="25495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rgbClr val="DBBE6B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319" o:spid="_x0000_s1026" style="position:absolute;left:0;text-align:left;margin-left:160.1pt;margin-top:276.45pt;width:200.75pt;height:200.75pt;z-index:252238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" fillcolor="white [3212]" strokecolor="#dbbe6b" strokeweight="4.5pt">
                <v:shadow on="t" color="black" opacity="26214f" origin=",-.5" offset="0,3pt"/>
              </v:oval>
            </w:pict>
          </mc:Fallback>
        </mc:AlternateContent>
      </w:r>
      <w:r w:rsidR="00E671F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2943" behindDoc="0" locked="0" layoutInCell="1" allowOverlap="1" wp14:anchorId="4860B508" wp14:editId="410DC2CE">
                <wp:simplePos x="0" y="0"/>
                <wp:positionH relativeFrom="column">
                  <wp:posOffset>3008630</wp:posOffset>
                </wp:positionH>
                <wp:positionV relativeFrom="paragraph">
                  <wp:posOffset>6073140</wp:posOffset>
                </wp:positionV>
                <wp:extent cx="2549525" cy="2549525"/>
                <wp:effectExtent l="76200" t="38100" r="98425" b="136525"/>
                <wp:wrapNone/>
                <wp:docPr id="321" name="椭圆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9525" cy="25495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rgbClr val="DBBE6B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321" o:spid="_x0000_s1026" style="position:absolute;left:0;text-align:left;margin-left:236.9pt;margin-top:478.2pt;width:200.75pt;height:200.75pt;z-index:252242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" fillcolor="white [3212]" strokecolor="#dbbe6b" strokeweight="4.5pt">
                <v:shadow on="t" color="black" opacity="26214f" origin=",-.5" offset="0,3pt"/>
              </v:oval>
            </w:pict>
          </mc:Fallback>
        </mc:AlternateContent>
      </w:r>
      <w:r w:rsidR="00E671F6" w:rsidRPr="00464082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0735" behindDoc="0" locked="0" layoutInCell="1" allowOverlap="1" wp14:anchorId="47F73CF1" wp14:editId="72E9B6CD">
                <wp:simplePos x="0" y="0"/>
                <wp:positionH relativeFrom="column">
                  <wp:posOffset>578485</wp:posOffset>
                </wp:positionH>
                <wp:positionV relativeFrom="paragraph">
                  <wp:posOffset>4058106</wp:posOffset>
                </wp:positionV>
                <wp:extent cx="772160" cy="746760"/>
                <wp:effectExtent l="0" t="0" r="0" b="0"/>
                <wp:wrapNone/>
                <wp:docPr id="5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74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39FA" w:rsidRPr="00E671F6" w:rsidRDefault="00381108" w:rsidP="00D539FA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B9942D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B9942D"/>
                                <w:sz w:val="40"/>
                                <w:szCs w:val="40"/>
                              </w:rPr>
                              <w:t>钢琴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1" type="#_x0000_t202" style="position:absolute;margin-left:45.55pt;margin-top:319.55pt;width:60.8pt;height:58.8pt;z-index:2520207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" filled="f" stroked="f">
                <v:textbox>
                  <w:txbxContent>
                    <w:p w:rsidR="00D539FA" w:rsidRPr="00E671F6" w:rsidRDefault="00381108" w:rsidP="00D539FA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color w:val="B9942D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B9942D"/>
                          <w:sz w:val="40"/>
                          <w:szCs w:val="40"/>
                        </w:rPr>
                        <w:t>钢琴</w:t>
                      </w:r>
                    </w:p>
                  </w:txbxContent>
                </v:textbox>
              </v:shape>
            </w:pict>
          </mc:Fallback>
        </mc:AlternateContent>
      </w:r>
      <w:r w:rsidR="00E671F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40895" behindDoc="0" locked="0" layoutInCell="1" allowOverlap="1" wp14:anchorId="0B16BABB" wp14:editId="02064CC3">
                <wp:simplePos x="0" y="0"/>
                <wp:positionH relativeFrom="column">
                  <wp:posOffset>-413385</wp:posOffset>
                </wp:positionH>
                <wp:positionV relativeFrom="paragraph">
                  <wp:posOffset>4874439</wp:posOffset>
                </wp:positionV>
                <wp:extent cx="2549525" cy="2549525"/>
                <wp:effectExtent l="76200" t="38100" r="98425" b="136525"/>
                <wp:wrapNone/>
                <wp:docPr id="320" name="椭圆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9525" cy="25495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rgbClr val="DBBE6B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320" o:spid="_x0000_s1026" style="position:absolute;left:0;text-align:left;margin-left:-32.55pt;margin-top:383.8pt;width:200.75pt;height:200.75pt;z-index:252240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" fillcolor="white [3212]" strokecolor="#dbbe6b" strokeweight="4.5pt">
                <v:shadow on="t" color="black" opacity="26214f" origin=",-.5" offset="0,3pt"/>
              </v:oval>
            </w:pict>
          </mc:Fallback>
        </mc:AlternateContent>
      </w:r>
      <w:r w:rsidR="00E671F6" w:rsidRPr="00464082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4831" behindDoc="0" locked="0" layoutInCell="1" allowOverlap="1" wp14:anchorId="46BB8A7D" wp14:editId="23BCB95A">
                <wp:simplePos x="0" y="0"/>
                <wp:positionH relativeFrom="column">
                  <wp:posOffset>581660</wp:posOffset>
                </wp:positionH>
                <wp:positionV relativeFrom="paragraph">
                  <wp:posOffset>7397294</wp:posOffset>
                </wp:positionV>
                <wp:extent cx="772160" cy="746760"/>
                <wp:effectExtent l="0" t="0" r="0" b="0"/>
                <wp:wrapNone/>
                <wp:docPr id="5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74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451D" w:rsidRPr="00E671F6" w:rsidRDefault="00A3451D" w:rsidP="00A3451D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B9942D"/>
                                <w:sz w:val="40"/>
                                <w:szCs w:val="40"/>
                              </w:rPr>
                            </w:pPr>
                            <w:r w:rsidRPr="00E671F6">
                              <w:rPr>
                                <w:rFonts w:ascii="微软雅黑" w:eastAsia="微软雅黑" w:hAnsi="微软雅黑" w:hint="eastAsia"/>
                                <w:b/>
                                <w:color w:val="B9942D"/>
                                <w:sz w:val="40"/>
                                <w:szCs w:val="40"/>
                              </w:rPr>
                              <w:t>游泳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margin-left:45.8pt;margin-top:582.45pt;width:60.8pt;height:58.8pt;z-index:252024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" filled="f" stroked="f">
                <v:textbox>
                  <w:txbxContent>
                    <w:p w:rsidR="00A3451D" w:rsidRPr="00E671F6" w:rsidRDefault="00A3451D" w:rsidP="00A3451D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color w:val="B9942D"/>
                          <w:sz w:val="40"/>
                          <w:szCs w:val="40"/>
                        </w:rPr>
                      </w:pPr>
                      <w:r w:rsidRPr="00E671F6">
                        <w:rPr>
                          <w:rFonts w:ascii="微软雅黑" w:eastAsia="微软雅黑" w:hAnsi="微软雅黑" w:hint="eastAsia"/>
                          <w:b/>
                          <w:color w:val="B9942D"/>
                          <w:sz w:val="40"/>
                          <w:szCs w:val="40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 w:rsidR="00E671F6" w:rsidRPr="00464082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2783" behindDoc="0" locked="0" layoutInCell="1" allowOverlap="1" wp14:anchorId="1A1F774E" wp14:editId="4430BB5C">
                <wp:simplePos x="0" y="0"/>
                <wp:positionH relativeFrom="column">
                  <wp:posOffset>4906645</wp:posOffset>
                </wp:positionH>
                <wp:positionV relativeFrom="paragraph">
                  <wp:posOffset>2651581</wp:posOffset>
                </wp:positionV>
                <wp:extent cx="772160" cy="746760"/>
                <wp:effectExtent l="0" t="0" r="0" b="0"/>
                <wp:wrapNone/>
                <wp:docPr id="5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74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451D" w:rsidRPr="00E671F6" w:rsidRDefault="00A3451D" w:rsidP="00A3451D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B9942D"/>
                                <w:sz w:val="40"/>
                                <w:szCs w:val="40"/>
                              </w:rPr>
                            </w:pPr>
                            <w:r w:rsidRPr="00E671F6">
                              <w:rPr>
                                <w:rFonts w:ascii="微软雅黑" w:eastAsia="微软雅黑" w:hAnsi="微软雅黑" w:hint="eastAsia"/>
                                <w:b/>
                                <w:color w:val="B9942D"/>
                                <w:sz w:val="40"/>
                                <w:szCs w:val="40"/>
                              </w:rPr>
                              <w:t>画画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386.35pt;margin-top:208.8pt;width:60.8pt;height:58.8pt;z-index:2520227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" filled="f" stroked="f">
                <v:textbox>
                  <w:txbxContent>
                    <w:p w:rsidR="00A3451D" w:rsidRPr="00E671F6" w:rsidRDefault="00A3451D" w:rsidP="00A3451D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color w:val="B9942D"/>
                          <w:sz w:val="40"/>
                          <w:szCs w:val="40"/>
                        </w:rPr>
                      </w:pPr>
                      <w:r w:rsidRPr="00E671F6">
                        <w:rPr>
                          <w:rFonts w:ascii="微软雅黑" w:eastAsia="微软雅黑" w:hAnsi="微软雅黑" w:hint="eastAsia"/>
                          <w:b/>
                          <w:color w:val="B9942D"/>
                          <w:sz w:val="40"/>
                          <w:szCs w:val="40"/>
                        </w:rPr>
                        <w:t>画画</w:t>
                      </w:r>
                    </w:p>
                  </w:txbxContent>
                </v:textbox>
              </v:shape>
            </w:pict>
          </mc:Fallback>
        </mc:AlternateContent>
      </w:r>
      <w:r w:rsidR="00E671F6" w:rsidRPr="00464082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8927" behindDoc="0" locked="0" layoutInCell="1" allowOverlap="1" wp14:anchorId="1C9091F7" wp14:editId="713C6687">
                <wp:simplePos x="0" y="0"/>
                <wp:positionH relativeFrom="column">
                  <wp:posOffset>4573905</wp:posOffset>
                </wp:positionH>
                <wp:positionV relativeFrom="paragraph">
                  <wp:posOffset>4999534</wp:posOffset>
                </wp:positionV>
                <wp:extent cx="772160" cy="746760"/>
                <wp:effectExtent l="0" t="0" r="0" b="0"/>
                <wp:wrapNone/>
                <wp:docPr id="5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74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451D" w:rsidRPr="00E671F6" w:rsidRDefault="00A3451D" w:rsidP="00A3451D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B9942D"/>
                                <w:sz w:val="40"/>
                                <w:szCs w:val="40"/>
                              </w:rPr>
                            </w:pPr>
                            <w:r w:rsidRPr="00E671F6">
                              <w:rPr>
                                <w:rFonts w:ascii="微软雅黑" w:eastAsia="微软雅黑" w:hAnsi="微软雅黑" w:hint="eastAsia"/>
                                <w:b/>
                                <w:color w:val="B9942D"/>
                                <w:sz w:val="40"/>
                                <w:szCs w:val="40"/>
                              </w:rPr>
                              <w:t>书法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360.15pt;margin-top:393.65pt;width:60.8pt;height:58.8pt;z-index:252028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" filled="f" stroked="f">
                <v:textbox>
                  <w:txbxContent>
                    <w:p w:rsidR="00A3451D" w:rsidRPr="00E671F6" w:rsidRDefault="00A3451D" w:rsidP="00A3451D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color w:val="B9942D"/>
                          <w:sz w:val="40"/>
                          <w:szCs w:val="40"/>
                        </w:rPr>
                      </w:pPr>
                      <w:r w:rsidRPr="00E671F6">
                        <w:rPr>
                          <w:rFonts w:ascii="微软雅黑" w:eastAsia="微软雅黑" w:hAnsi="微软雅黑" w:hint="eastAsia"/>
                          <w:b/>
                          <w:color w:val="B9942D"/>
                          <w:sz w:val="40"/>
                          <w:szCs w:val="40"/>
                        </w:rPr>
                        <w:t>书法</w:t>
                      </w:r>
                    </w:p>
                  </w:txbxContent>
                </v:textbox>
              </v:shape>
            </w:pict>
          </mc:Fallback>
        </mc:AlternateContent>
      </w:r>
      <w:r w:rsidR="00E671F6" w:rsidRPr="00464082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6879" behindDoc="0" locked="0" layoutInCell="1" allowOverlap="1" wp14:anchorId="353632EB" wp14:editId="7B4C2E2B">
                <wp:simplePos x="0" y="0"/>
                <wp:positionH relativeFrom="column">
                  <wp:posOffset>2373630</wp:posOffset>
                </wp:positionH>
                <wp:positionV relativeFrom="paragraph">
                  <wp:posOffset>7871460</wp:posOffset>
                </wp:positionV>
                <wp:extent cx="772160" cy="746760"/>
                <wp:effectExtent l="0" t="0" r="0" b="0"/>
                <wp:wrapNone/>
                <wp:docPr id="5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74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451D" w:rsidRPr="00E671F6" w:rsidRDefault="00381108" w:rsidP="00A3451D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B9942D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B9942D"/>
                                <w:sz w:val="40"/>
                                <w:szCs w:val="40"/>
                              </w:rPr>
                              <w:t>唱歌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margin-left:186.9pt;margin-top:619.8pt;width:60.8pt;height:58.8pt;z-index:2520268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" filled="f" stroked="f">
                <v:textbox>
                  <w:txbxContent>
                    <w:p w:rsidR="00A3451D" w:rsidRPr="00E671F6" w:rsidRDefault="00381108" w:rsidP="00A3451D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color w:val="B9942D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B9942D"/>
                          <w:sz w:val="40"/>
                          <w:szCs w:val="40"/>
                        </w:rPr>
                        <w:t>唱歌</w:t>
                      </w:r>
                    </w:p>
                  </w:txbxContent>
                </v:textbox>
              </v:shape>
            </w:pict>
          </mc:Fallback>
        </mc:AlternateContent>
      </w:r>
      <w:r w:rsidR="00E671F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34751" behindDoc="0" locked="0" layoutInCell="1" allowOverlap="1" wp14:anchorId="34942ECB" wp14:editId="33D3EF4C">
                <wp:simplePos x="0" y="0"/>
                <wp:positionH relativeFrom="column">
                  <wp:posOffset>-523240</wp:posOffset>
                </wp:positionH>
                <wp:positionV relativeFrom="paragraph">
                  <wp:posOffset>1017091</wp:posOffset>
                </wp:positionV>
                <wp:extent cx="3090545" cy="3090545"/>
                <wp:effectExtent l="57150" t="57150" r="128905" b="128905"/>
                <wp:wrapNone/>
                <wp:docPr id="317" name="椭圆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545" cy="3090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rgbClr val="DBBE6B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317" o:spid="_x0000_s1026" style="position:absolute;left:0;text-align:left;margin-left:-41.2pt;margin-top:80.1pt;width:243.35pt;height:243.35pt;z-index:252234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" fillcolor="white [3212]" strokecolor="#dbbe6b" strokeweight="4.5pt">
                <v:shadow on="t" color="black" opacity="26214f" origin="-.5,-.5" offset=".74836mm,.74836mm"/>
              </v:oval>
            </w:pict>
          </mc:Fallback>
        </mc:AlternateContent>
      </w:r>
      <w:r w:rsidR="00446912">
        <w:rPr>
          <w:rFonts w:ascii="微软雅黑" w:eastAsia="微软雅黑" w:hAnsi="微软雅黑"/>
          <w:color w:val="595959" w:themeColor="text1" w:themeTint="A6"/>
          <w:sz w:val="24"/>
          <w:szCs w:val="24"/>
        </w:rPr>
        <w:br w:type="page"/>
      </w:r>
    </w:p>
    <w:p w:rsidR="00ED54B0" w:rsidRDefault="001624D1" w:rsidP="00AA0F55">
      <w:pPr>
        <w:ind w:leftChars="100" w:left="210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 w:rsidRPr="001624D1">
        <w:rPr>
          <w:rFonts w:ascii="微软雅黑" w:eastAsia="微软雅黑" w:hAnsi="微软雅黑"/>
          <w:color w:val="595959" w:themeColor="text1" w:themeTint="A6"/>
          <w:sz w:val="24"/>
          <w:szCs w:val="24"/>
        </w:rPr>
        <w:lastRenderedPageBreak/>
        <w:drawing>
          <wp:anchor distT="0" distB="0" distL="114300" distR="114300" simplePos="0" relativeHeight="252320767" behindDoc="1" locked="0" layoutInCell="1" allowOverlap="1" wp14:anchorId="424820AE" wp14:editId="641A7A3E">
            <wp:simplePos x="0" y="0"/>
            <wp:positionH relativeFrom="column">
              <wp:posOffset>-1386858</wp:posOffset>
            </wp:positionH>
            <wp:positionV relativeFrom="paragraph">
              <wp:posOffset>-887694</wp:posOffset>
            </wp:positionV>
            <wp:extent cx="2760480" cy="1828800"/>
            <wp:effectExtent l="0" t="0" r="0" b="0"/>
            <wp:wrapNone/>
            <wp:docPr id="449" name="图片 449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4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0E6" w:rsidRPr="00CF00E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2205055" behindDoc="0" locked="0" layoutInCell="1" allowOverlap="1" wp14:anchorId="30A3D39E" wp14:editId="17FA20E7">
            <wp:simplePos x="0" y="0"/>
            <wp:positionH relativeFrom="margin">
              <wp:align>center</wp:align>
            </wp:positionH>
            <wp:positionV relativeFrom="paragraph">
              <wp:posOffset>-60325</wp:posOffset>
            </wp:positionV>
            <wp:extent cx="2631440" cy="295910"/>
            <wp:effectExtent l="0" t="0" r="0" b="8890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3144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0E6" w:rsidRPr="00CF00E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204031" behindDoc="0" locked="0" layoutInCell="1" allowOverlap="1" wp14:anchorId="71CD02D9" wp14:editId="60F3433B">
                <wp:simplePos x="0" y="0"/>
                <wp:positionH relativeFrom="margin">
                  <wp:align>center</wp:align>
                </wp:positionH>
                <wp:positionV relativeFrom="paragraph">
                  <wp:posOffset>-5080</wp:posOffset>
                </wp:positionV>
                <wp:extent cx="1622425" cy="699135"/>
                <wp:effectExtent l="0" t="0" r="0" b="5715"/>
                <wp:wrapNone/>
                <wp:docPr id="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699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00E6" w:rsidRPr="00A178F7" w:rsidRDefault="00CF00E6" w:rsidP="00CF00E6">
                            <w:pPr>
                              <w:rPr>
                                <w:color w:val="886D52"/>
                              </w:rPr>
                            </w:pPr>
                            <w:r w:rsidRPr="00A178F7">
                              <w:rPr>
                                <w:rFonts w:ascii="微软雅黑" w:eastAsia="微软雅黑" w:hAnsi="微软雅黑" w:hint="eastAsia"/>
                                <w:b/>
                                <w:color w:val="886D52"/>
                                <w:sz w:val="56"/>
                                <w:szCs w:val="56"/>
                              </w:rPr>
                              <w:t>社会实践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left:0;text-align:left;margin-left:0;margin-top:-.4pt;width:127.75pt;height:55.05pt;z-index:25220403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" filled="f" stroked="f">
                <v:textbox>
                  <w:txbxContent>
                    <w:p w:rsidR="00CF00E6" w:rsidRPr="00A178F7" w:rsidRDefault="00CF00E6" w:rsidP="00CF00E6">
                      <w:pPr>
                        <w:rPr>
                          <w:color w:val="886D52"/>
                        </w:rPr>
                      </w:pPr>
                      <w:r w:rsidRPr="00A178F7">
                        <w:rPr>
                          <w:rFonts w:ascii="微软雅黑" w:eastAsia="微软雅黑" w:hAnsi="微软雅黑" w:hint="eastAsia"/>
                          <w:b/>
                          <w:color w:val="886D52"/>
                          <w:sz w:val="56"/>
                          <w:szCs w:val="56"/>
                        </w:rPr>
                        <w:t>社会实践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6912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t xml:space="preserve">                                                                         </w:t>
      </w:r>
      <w:r w:rsidR="00ED54B0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t xml:space="preserve">                                                                        </w:t>
      </w:r>
    </w:p>
    <w:p w:rsidR="00ED54B0" w:rsidRDefault="001624D1">
      <w:pPr>
        <w:widowControl/>
        <w:jc w:val="left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 w:rsidRPr="001624D1">
        <w:rPr>
          <w:rFonts w:ascii="微软雅黑" w:eastAsia="微软雅黑" w:hAnsi="微软雅黑"/>
          <w:color w:val="595959" w:themeColor="text1" w:themeTint="A6"/>
          <w:sz w:val="24"/>
          <w:szCs w:val="24"/>
        </w:rPr>
        <w:drawing>
          <wp:anchor distT="0" distB="0" distL="114300" distR="114300" simplePos="0" relativeHeight="252321791" behindDoc="1" locked="0" layoutInCell="1" allowOverlap="1" wp14:anchorId="17A52CEC" wp14:editId="36B92796">
            <wp:simplePos x="0" y="0"/>
            <wp:positionH relativeFrom="column">
              <wp:posOffset>3343910</wp:posOffset>
            </wp:positionH>
            <wp:positionV relativeFrom="paragraph">
              <wp:posOffset>7825981</wp:posOffset>
            </wp:positionV>
            <wp:extent cx="3449955" cy="2286000"/>
            <wp:effectExtent l="0" t="0" r="0" b="0"/>
            <wp:wrapNone/>
            <wp:docPr id="450" name="图片 450" descr="C:\Users\Administrator\Desktop\花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花纹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34499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71F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g">
            <w:drawing>
              <wp:anchor distT="0" distB="0" distL="114300" distR="114300" simplePos="0" relativeHeight="252250111" behindDoc="0" locked="0" layoutInCell="1" allowOverlap="1">
                <wp:simplePos x="0" y="0"/>
                <wp:positionH relativeFrom="column">
                  <wp:posOffset>-280035</wp:posOffset>
                </wp:positionH>
                <wp:positionV relativeFrom="paragraph">
                  <wp:posOffset>3838754</wp:posOffset>
                </wp:positionV>
                <wp:extent cx="5833745" cy="4455795"/>
                <wp:effectExtent l="0" t="0" r="0" b="1905"/>
                <wp:wrapNone/>
                <wp:docPr id="327" name="组合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745" cy="4455795"/>
                          <a:chOff x="0" y="0"/>
                          <a:chExt cx="5834129" cy="4456090"/>
                        </a:xfrm>
                      </wpg:grpSpPr>
                      <pic:pic xmlns:pic="http://schemas.openxmlformats.org/drawingml/2006/picture">
                        <pic:nvPicPr>
                          <pic:cNvPr id="3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321" cy="200910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88900" cap="sq" cmpd="thickThin">
                            <a:noFill/>
                            <a:prstDash val="solid"/>
                            <a:miter lim="8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32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03808" y="0"/>
                            <a:ext cx="2730321" cy="200910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88900" cap="sq" cmpd="thickThin">
                            <a:noFill/>
                            <a:prstDash val="solid"/>
                            <a:miter lim="8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32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46986"/>
                            <a:ext cx="2730321" cy="200910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88900" cap="sq" cmpd="thickThin">
                            <a:noFill/>
                            <a:prstDash val="solid"/>
                            <a:miter lim="8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32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03808" y="2446986"/>
                            <a:ext cx="2730321" cy="200910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88900" cap="sq" cmpd="thickThin">
                            <a:noFill/>
                            <a:prstDash val="solid"/>
                            <a:miter lim="8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27" o:spid="_x0000_s1026" style="position:absolute;left:0;text-align:left;margin-left:-22.05pt;margin-top:302.25pt;width:459.35pt;height:350.85pt;z-index:252250111" coordsize="58341,44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width:27303;height:200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44PcLFAAAA3AAAAA8AAABkcnMvZG93bnJldi54bWxEj0FrwkAUhO8F/8PyBG91YwKlRFdRQRQP&#10;Qq0VvD2yL9lg9m3Irhr/vVso9DjMzDfMbNHbRtyp87VjBZNxAoK4cLrmSsHpe/P+CcIHZI2NY1Lw&#10;JA+L+eBthrl2D/6i+zFUIkLY56jAhNDmUvrCkEU/di1x9ErXWQxRdpXUHT4i3DYyTZIPabHmuGCw&#10;pbWh4nq8WQX7fbZMtz+XVemb8nB6JtuzuWVKjYb9cgoiUB/+w3/tnVaQpRn8nolHQM5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uOD3CxQAAANwAAAAPAAAAAAAAAAAAAAAA&#10;AJ8CAABkcnMvZG93bnJldi54bWxQSwUGAAAAAAQABAD3AAAAkQMAAAAA&#10;" filled="t" fillcolor="white [3212]" strokeweight="7pt">
                  <v:stroke linestyle="thickThin" endcap="square"/>
                  <v:imagedata r:id="rId31" o:title=""/>
                  <v:path arrowok="t"/>
                </v:shape>
                <v:shape id="图片 3" o:spid="_x0000_s1028" type="#_x0000_t75" style="position:absolute;left:31038;width:27303;height:200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RpbbFAAAA3AAAAA8AAABkcnMvZG93bnJldi54bWxEj0FrwkAUhO9C/8PyCr3ppkkpJbqKCsXi&#10;QahVwdsj+5INzb4N2VXjv3cFweMwM98wk1lvG3GmzteOFbyPEhDEhdM1Vwp2f9/DLxA+IGtsHJOC&#10;K3mYTV8GE8y1u/AvnbehEhHCPkcFJoQ2l9IXhiz6kWuJo1e6zmKIsquk7vAS4baRaZJ8Sos1xwWD&#10;LS0NFf/bk1WwXmfzdLU/LkrflJvdNVkdzClT6u21n49BBOrDM/xo/2gFWfoB9zPxCMjp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h0aW2xQAAANwAAAAPAAAAAAAAAAAAAAAA&#10;AJ8CAABkcnMvZG93bnJldi54bWxQSwUGAAAAAAQABAD3AAAAkQMAAAAA&#10;" filled="t" fillcolor="white [3212]" strokeweight="7pt">
                  <v:stroke linestyle="thickThin" endcap="square"/>
                  <v:imagedata r:id="rId31" o:title=""/>
                  <v:path arrowok="t"/>
                </v:shape>
                <v:shape id="图片 3" o:spid="_x0000_s1029" type="#_x0000_t75" style="position:absolute;top:24469;width:27303;height:200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6dAC3FAAAA3AAAAA8AAABkcnMvZG93bnJldi54bWxEj0FrwkAUhO9C/8PyCr3ppgktJbqKCsXi&#10;QahVwdsj+5INzb4N2VXjv3cFweMwM98wk1lvG3GmzteOFbyPEhDEhdM1Vwp2f9/DLxA+IGtsHJOC&#10;K3mYTV8GE8y1u/AvnbehEhHCPkcFJoQ2l9IXhiz6kWuJo1e6zmKIsquk7vAS4baRaZJ8Sos1xwWD&#10;LS0NFf/bk1WwXmfzdLU/LkrflJvdNVkdzClT6u21n49BBOrDM/xo/2gFWfoB9zPxCMjp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OnQAtxQAAANwAAAAPAAAAAAAAAAAAAAAA&#10;AJ8CAABkcnMvZG93bnJldi54bWxQSwUGAAAAAAQABAD3AAAAkQMAAAAA&#10;" filled="t" fillcolor="white [3212]" strokeweight="7pt">
                  <v:stroke linestyle="thickThin" endcap="square"/>
                  <v:imagedata r:id="rId31" o:title=""/>
                  <v:path arrowok="t"/>
                </v:shape>
                <v:shape id="图片 3" o:spid="_x0000_s1030" type="#_x0000_t75" style="position:absolute;left:31038;top:24469;width:27303;height:200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5PnlrFAAAA3AAAAA8AAABkcnMvZG93bnJldi54bWxEj0+LwjAUxO/CfofwhL1paguydI2iC6J4&#10;ENZ/sLdH89oUm5fSRK3ffiMs7HGYmd8ws0VvG3GnzteOFUzGCQjiwumaKwWn43r0AcIHZI2NY1Lw&#10;JA+L+dtghrl2D/6m+yFUIkLY56jAhNDmUvrCkEU/di1x9ErXWQxRdpXUHT4i3DYyTZKptFhzXDDY&#10;0peh4nq4WQW7XbZMN+efVembcn96JpuLuWVKvQ/75SeIQH34D/+1t1pBlk7hdSYeATn/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+T55axQAAANwAAAAPAAAAAAAAAAAAAAAA&#10;AJ8CAABkcnMvZG93bnJldi54bWxQSwUGAAAAAAQABAD3AAAAkQMAAAAA&#10;" filled="t" fillcolor="white [3212]" strokeweight="7pt">
                  <v:stroke linestyle="thickThin" endcap="square"/>
                  <v:imagedata r:id="rId31" o:title=""/>
                  <v:path arrowok="t"/>
                </v:shape>
              </v:group>
            </w:pict>
          </mc:Fallback>
        </mc:AlternateContent>
      </w:r>
      <w:r w:rsidR="00B13A95" w:rsidRPr="002E65EA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2431" behindDoc="0" locked="0" layoutInCell="1" allowOverlap="1" wp14:anchorId="4BBC34F9" wp14:editId="0E490934">
                <wp:simplePos x="0" y="0"/>
                <wp:positionH relativeFrom="column">
                  <wp:posOffset>-505460</wp:posOffset>
                </wp:positionH>
                <wp:positionV relativeFrom="paragraph">
                  <wp:posOffset>621030</wp:posOffset>
                </wp:positionV>
                <wp:extent cx="6284595" cy="2807335"/>
                <wp:effectExtent l="0" t="0" r="0" b="0"/>
                <wp:wrapNone/>
                <wp:docPr id="4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4595" cy="280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65EA" w:rsidRPr="00CD7ABE" w:rsidRDefault="002E65EA" w:rsidP="002856C2">
                            <w:pPr>
                              <w:spacing w:line="50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D7ABE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思想品德教育离不开社会实践活动，只有在实践中亲身体验，高尚的思想，良好的品德才会不断地内化为学生自身的素质。</w:t>
                            </w:r>
                          </w:p>
                          <w:p w:rsidR="00AA0F55" w:rsidRPr="00CD7ABE" w:rsidRDefault="00AA0F55" w:rsidP="002856C2">
                            <w:pPr>
                              <w:spacing w:line="50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D7ABE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通过这些活动，学生们在实践中增长了见识，培养了能力，得到了锻炼，孩子们也学到很多书本上学不到的东西。我们将在今后的工作中，为学生们提供更多体验实践的机会。</w:t>
                            </w:r>
                          </w:p>
                          <w:p w:rsidR="00AA0F55" w:rsidRPr="00CD7ABE" w:rsidRDefault="00AA0F55" w:rsidP="002856C2">
                            <w:pPr>
                              <w:spacing w:line="50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D7ABE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通过广泛开展丰富多彩的社会实践活动，让学生走进社会，了解社会，关注社会。学生的体魄得到了锻炼，审美情趣得到了陶冶，劳动观念和劳动技能得到了增强，而学生在实践中取得的思想上的进步和意志品质受到的锻炼，又迁移到科学文化知识的学习上，有利地促进了学生身心健康的发展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margin-left:-39.8pt;margin-top:48.9pt;width:494.85pt;height:221.05pt;z-index:251922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" filled="f" stroked="f">
                <v:textbox>
                  <w:txbxContent>
                    <w:p w:rsidR="002E65EA" w:rsidRPr="00CD7ABE" w:rsidRDefault="002E65EA" w:rsidP="002856C2">
                      <w:pPr>
                        <w:spacing w:line="500" w:lineRule="exact"/>
                        <w:ind w:firstLineChars="200" w:firstLine="480"/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D7ABE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思想品德教育离不开社会实践活动，只有在实践中亲身体验，高尚的思想，良好的品德才会不断地内化为学生自身的素质。</w:t>
                      </w:r>
                    </w:p>
                    <w:p w:rsidR="00AA0F55" w:rsidRPr="00CD7ABE" w:rsidRDefault="00AA0F55" w:rsidP="002856C2">
                      <w:pPr>
                        <w:spacing w:line="500" w:lineRule="exact"/>
                        <w:ind w:firstLineChars="200" w:firstLine="480"/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D7ABE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通过这些活动，学生们在实践中增长了见识，培养了能力，得到了锻炼，孩子们也学到很多书本上学不到的东西。我们将在今后的工作中，为学生们提供更多体验实践的机会。</w:t>
                      </w:r>
                    </w:p>
                    <w:p w:rsidR="00AA0F55" w:rsidRPr="00CD7ABE" w:rsidRDefault="00AA0F55" w:rsidP="002856C2">
                      <w:pPr>
                        <w:spacing w:line="500" w:lineRule="exact"/>
                        <w:ind w:firstLineChars="200" w:firstLine="480"/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D7ABE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通过广泛开展丰富多彩的社会实践活动，让学生走进社会，了解社会，关注社会。学生的体魄得到了锻炼，审美情趣得到了陶冶，劳动观念和劳动技能得到了增强，而学生在实践中取得的思想上的进步和意志品质受到的锻炼，又迁移到科学文化知识的学习上，有利地促进了学生身心健康的发展。</w:t>
                      </w:r>
                    </w:p>
                  </w:txbxContent>
                </v:textbox>
              </v:shape>
            </w:pict>
          </mc:Fallback>
        </mc:AlternateContent>
      </w:r>
      <w:r w:rsidR="00ED54B0">
        <w:rPr>
          <w:rFonts w:ascii="微软雅黑" w:eastAsia="微软雅黑" w:hAnsi="微软雅黑"/>
          <w:color w:val="595959" w:themeColor="text1" w:themeTint="A6"/>
          <w:sz w:val="24"/>
          <w:szCs w:val="24"/>
        </w:rPr>
        <w:br w:type="page"/>
      </w:r>
    </w:p>
    <w:p w:rsidR="00464082" w:rsidRPr="00464082" w:rsidRDefault="00E416AA" w:rsidP="001A1CBA">
      <w:pPr>
        <w:ind w:leftChars="100" w:left="210"/>
        <w:rPr>
          <w:rFonts w:ascii="微软雅黑" w:eastAsia="微软雅黑" w:hAnsi="微软雅黑"/>
          <w:color w:val="595959" w:themeColor="text1" w:themeTint="A6"/>
          <w:sz w:val="24"/>
          <w:szCs w:val="24"/>
        </w:rPr>
      </w:pPr>
      <w:r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lastRenderedPageBreak/>
        <w:drawing>
          <wp:anchor distT="0" distB="0" distL="114300" distR="114300" simplePos="0" relativeHeight="252341246" behindDoc="0" locked="0" layoutInCell="1" allowOverlap="1" wp14:anchorId="6DFAAB10" wp14:editId="4481701C">
            <wp:simplePos x="0" y="0"/>
            <wp:positionH relativeFrom="column">
              <wp:posOffset>-1553210</wp:posOffset>
            </wp:positionH>
            <wp:positionV relativeFrom="paragraph">
              <wp:posOffset>4231184</wp:posOffset>
            </wp:positionV>
            <wp:extent cx="4208780" cy="2150745"/>
            <wp:effectExtent l="0" t="0" r="1270" b="0"/>
            <wp:wrapNone/>
            <wp:docPr id="465" name="图片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首页底边框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8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57D4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8271" behindDoc="0" locked="0" layoutInCell="1" allowOverlap="1" wp14:anchorId="1BFBD016" wp14:editId="266AADD1">
                <wp:simplePos x="0" y="0"/>
                <wp:positionH relativeFrom="column">
                  <wp:posOffset>930910</wp:posOffset>
                </wp:positionH>
                <wp:positionV relativeFrom="paragraph">
                  <wp:posOffset>2614295</wp:posOffset>
                </wp:positionV>
                <wp:extent cx="3412490" cy="1425575"/>
                <wp:effectExtent l="0" t="0" r="0" b="0"/>
                <wp:wrapNone/>
                <wp:docPr id="498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90" cy="1425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A57D4" w:rsidRPr="00F06A2B" w:rsidRDefault="004A57D4" w:rsidP="004A57D4">
                            <w:pPr>
                              <w:pStyle w:val="a5"/>
                              <w:spacing w:before="0" w:beforeAutospacing="0" w:after="0" w:afterAutospacing="0" w:line="480" w:lineRule="auto"/>
                              <w:rPr>
                                <w:color w:val="8B6F53"/>
                              </w:rPr>
                            </w:pPr>
                            <w:r w:rsidRPr="00F06A2B">
                              <w:rPr>
                                <w:rFonts w:ascii="微软雅黑" w:eastAsia="微软雅黑" w:hAnsi="微软雅黑" w:cstheme="minorBidi" w:hint="eastAsia"/>
                                <w:color w:val="8B6F53"/>
                                <w:kern w:val="24"/>
                              </w:rPr>
                              <w:t xml:space="preserve">     </w:t>
                            </w:r>
                            <w:r w:rsidR="00F663CD" w:rsidRPr="00F06A2B">
                              <w:rPr>
                                <w:rFonts w:ascii="微软雅黑" w:eastAsia="微软雅黑" w:hAnsi="微软雅黑" w:cstheme="minorBidi" w:hint="eastAsia"/>
                                <w:color w:val="8B6F53"/>
                                <w:kern w:val="24"/>
                              </w:rPr>
                              <w:t>感谢</w:t>
                            </w:r>
                            <w:r w:rsidRPr="00F06A2B">
                              <w:rPr>
                                <w:rFonts w:ascii="微软雅黑" w:eastAsia="微软雅黑" w:hAnsi="微软雅黑" w:cstheme="minorBidi" w:hint="eastAsia"/>
                                <w:color w:val="8B6F53"/>
                                <w:kern w:val="24"/>
                              </w:rPr>
                              <w:t>老师的关注，未来学习之路还很漫长，我将继续努力，认真踏实，勤奋刻苦。做</w:t>
                            </w:r>
                            <w:r w:rsidR="00F663CD" w:rsidRPr="00F06A2B">
                              <w:rPr>
                                <w:rFonts w:ascii="微软雅黑" w:eastAsia="微软雅黑" w:hAnsi="微软雅黑" w:cstheme="minorBidi" w:hint="eastAsia"/>
                                <w:color w:val="8B6F53"/>
                                <w:kern w:val="24"/>
                              </w:rPr>
                              <w:t>老师</w:t>
                            </w:r>
                            <w:r w:rsidRPr="00F06A2B">
                              <w:rPr>
                                <w:rFonts w:ascii="微软雅黑" w:eastAsia="微软雅黑" w:hAnsi="微软雅黑" w:cstheme="minorBidi" w:hint="eastAsia"/>
                                <w:color w:val="8B6F53"/>
                                <w:kern w:val="24"/>
                              </w:rPr>
                              <w:t>的好帮手，同学的好榜样。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" o:spid="_x0000_s1081" type="#_x0000_t202" style="position:absolute;left:0;text-align:left;margin-left:73.3pt;margin-top:205.85pt;width:268.7pt;height:112.25pt;z-index:2519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" filled="f" stroked="f">
                <v:textbox>
                  <w:txbxContent>
                    <w:p w:rsidR="004A57D4" w:rsidRPr="00F06A2B" w:rsidRDefault="004A57D4" w:rsidP="004A57D4">
                      <w:pPr>
                        <w:pStyle w:val="a5"/>
                        <w:spacing w:before="0" w:beforeAutospacing="0" w:after="0" w:afterAutospacing="0" w:line="480" w:lineRule="auto"/>
                        <w:rPr>
                          <w:color w:val="8B6F53"/>
                        </w:rPr>
                      </w:pPr>
                      <w:r w:rsidRPr="00F06A2B">
                        <w:rPr>
                          <w:rFonts w:ascii="微软雅黑" w:eastAsia="微软雅黑" w:hAnsi="微软雅黑" w:cstheme="minorBidi" w:hint="eastAsia"/>
                          <w:color w:val="8B6F53"/>
                          <w:kern w:val="24"/>
                        </w:rPr>
                        <w:t xml:space="preserve">     </w:t>
                      </w:r>
                      <w:r w:rsidR="00F663CD" w:rsidRPr="00F06A2B">
                        <w:rPr>
                          <w:rFonts w:ascii="微软雅黑" w:eastAsia="微软雅黑" w:hAnsi="微软雅黑" w:cstheme="minorBidi" w:hint="eastAsia"/>
                          <w:color w:val="8B6F53"/>
                          <w:kern w:val="24"/>
                        </w:rPr>
                        <w:t>感谢</w:t>
                      </w:r>
                      <w:r w:rsidRPr="00F06A2B">
                        <w:rPr>
                          <w:rFonts w:ascii="微软雅黑" w:eastAsia="微软雅黑" w:hAnsi="微软雅黑" w:cstheme="minorBidi" w:hint="eastAsia"/>
                          <w:color w:val="8B6F53"/>
                          <w:kern w:val="24"/>
                        </w:rPr>
                        <w:t>老师的关注，未来学习之路还很漫长，我将继续努力，认真踏实，勤奋刻苦。做</w:t>
                      </w:r>
                      <w:r w:rsidR="00F663CD" w:rsidRPr="00F06A2B">
                        <w:rPr>
                          <w:rFonts w:ascii="微软雅黑" w:eastAsia="微软雅黑" w:hAnsi="微软雅黑" w:cstheme="minorBidi" w:hint="eastAsia"/>
                          <w:color w:val="8B6F53"/>
                          <w:kern w:val="24"/>
                        </w:rPr>
                        <w:t>老师</w:t>
                      </w:r>
                      <w:r w:rsidRPr="00F06A2B">
                        <w:rPr>
                          <w:rFonts w:ascii="微软雅黑" w:eastAsia="微软雅黑" w:hAnsi="微软雅黑" w:cstheme="minorBidi" w:hint="eastAsia"/>
                          <w:color w:val="8B6F53"/>
                          <w:kern w:val="24"/>
                        </w:rPr>
                        <w:t>的好帮手，同学的好榜样。</w:t>
                      </w:r>
                    </w:p>
                  </w:txbxContent>
                </v:textbox>
              </v:shape>
            </w:pict>
          </mc:Fallback>
        </mc:AlternateContent>
      </w:r>
      <w:r w:rsidRPr="004A57D4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3391" behindDoc="0" locked="0" layoutInCell="1" allowOverlap="1" wp14:anchorId="659AEBE3" wp14:editId="03584FD1">
                <wp:simplePos x="0" y="0"/>
                <wp:positionH relativeFrom="column">
                  <wp:posOffset>551180</wp:posOffset>
                </wp:positionH>
                <wp:positionV relativeFrom="paragraph">
                  <wp:posOffset>1765121</wp:posOffset>
                </wp:positionV>
                <wp:extent cx="4172585" cy="1280160"/>
                <wp:effectExtent l="0" t="0" r="0" b="0"/>
                <wp:wrapNone/>
                <wp:docPr id="50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585" cy="1280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A57D4" w:rsidRPr="00F06A2B" w:rsidRDefault="004A57D4" w:rsidP="004A57D4">
                            <w:pPr>
                              <w:pStyle w:val="a5"/>
                              <w:spacing w:before="0" w:beforeAutospacing="0" w:after="0" w:afterAutospacing="0"/>
                              <w:jc w:val="distribute"/>
                              <w:rPr>
                                <w:color w:val="8B6F53"/>
                                <w:sz w:val="80"/>
                                <w:szCs w:val="80"/>
                              </w:rPr>
                            </w:pPr>
                            <w:r w:rsidRPr="00F06A2B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8B6F53"/>
                                <w:kern w:val="24"/>
                                <w:sz w:val="80"/>
                                <w:szCs w:val="80"/>
                              </w:rPr>
                              <w:t>感谢</w:t>
                            </w:r>
                            <w:r w:rsidR="00F663CD" w:rsidRPr="00F06A2B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8B6F53"/>
                                <w:kern w:val="24"/>
                                <w:sz w:val="80"/>
                                <w:szCs w:val="80"/>
                              </w:rPr>
                              <w:t>老师的审阅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" o:spid="_x0000_s1082" type="#_x0000_t202" style="position:absolute;left:0;text-align:left;margin-left:43.4pt;margin-top:139pt;width:328.55pt;height:100.8pt;z-index:2519633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" filled="f" stroked="f">
                <v:textbox>
                  <w:txbxContent>
                    <w:p w:rsidR="004A57D4" w:rsidRPr="00F06A2B" w:rsidRDefault="004A57D4" w:rsidP="004A57D4">
                      <w:pPr>
                        <w:pStyle w:val="a5"/>
                        <w:spacing w:before="0" w:beforeAutospacing="0" w:after="0" w:afterAutospacing="0"/>
                        <w:jc w:val="distribute"/>
                        <w:rPr>
                          <w:color w:val="8B6F53"/>
                          <w:sz w:val="80"/>
                          <w:szCs w:val="80"/>
                        </w:rPr>
                      </w:pPr>
                      <w:r w:rsidRPr="00F06A2B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8B6F53"/>
                          <w:kern w:val="24"/>
                          <w:sz w:val="80"/>
                          <w:szCs w:val="80"/>
                        </w:rPr>
                        <w:t>感谢</w:t>
                      </w:r>
                      <w:r w:rsidR="00F663CD" w:rsidRPr="00F06A2B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8B6F53"/>
                          <w:kern w:val="24"/>
                          <w:sz w:val="80"/>
                          <w:szCs w:val="80"/>
                        </w:rPr>
                        <w:t>老师的审阅</w:t>
                      </w:r>
                    </w:p>
                  </w:txbxContent>
                </v:textbox>
              </v:shape>
            </w:pict>
          </mc:Fallback>
        </mc:AlternateContent>
      </w:r>
      <w:r w:rsidRPr="004A57D4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1343" behindDoc="0" locked="0" layoutInCell="1" allowOverlap="1" wp14:anchorId="5D614E97" wp14:editId="7910EF30">
                <wp:simplePos x="0" y="0"/>
                <wp:positionH relativeFrom="column">
                  <wp:posOffset>1852295</wp:posOffset>
                </wp:positionH>
                <wp:positionV relativeFrom="paragraph">
                  <wp:posOffset>6152515</wp:posOffset>
                </wp:positionV>
                <wp:extent cx="1719580" cy="883920"/>
                <wp:effectExtent l="0" t="0" r="0" b="0"/>
                <wp:wrapNone/>
                <wp:docPr id="500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580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A57D4" w:rsidRPr="00E416AA" w:rsidRDefault="00E416AA" w:rsidP="004A57D4">
                            <w:pPr>
                              <w:pStyle w:val="a5"/>
                              <w:spacing w:before="0" w:beforeAutospacing="0" w:after="0" w:afterAutospacing="0"/>
                              <w:jc w:val="distribute"/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</w:rPr>
                            </w:pPr>
                            <w:r w:rsidRPr="00E416AA">
                              <w:rPr>
                                <w:rFonts w:ascii="微软雅黑" w:eastAsia="微软雅黑" w:hAnsi="微软雅黑" w:cstheme="minorBidi" w:hint="eastAsia"/>
                                <w:b/>
                                <w:color w:val="595959" w:themeColor="text1" w:themeTint="A6"/>
                                <w:kern w:val="24"/>
                                <w:sz w:val="64"/>
                                <w:szCs w:val="64"/>
                              </w:rPr>
                              <w:t>甄优秀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5" o:spid="_x0000_s1083" type="#_x0000_t202" style="position:absolute;left:0;text-align:left;margin-left:145.85pt;margin-top:484.45pt;width:135.4pt;height:69.6pt;z-index:2519613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" filled="f" stroked="f">
                <v:textbox style="mso-fit-shape-to-text:t">
                  <w:txbxContent>
                    <w:p w:rsidR="004A57D4" w:rsidRPr="00E416AA" w:rsidRDefault="00E416AA" w:rsidP="004A57D4">
                      <w:pPr>
                        <w:pStyle w:val="a5"/>
                        <w:spacing w:before="0" w:beforeAutospacing="0" w:after="0" w:afterAutospacing="0"/>
                        <w:jc w:val="distribute"/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</w:rPr>
                      </w:pPr>
                      <w:r w:rsidRPr="00E416AA">
                        <w:rPr>
                          <w:rFonts w:ascii="微软雅黑" w:eastAsia="微软雅黑" w:hAnsi="微软雅黑" w:cstheme="minorBidi" w:hint="eastAsia"/>
                          <w:b/>
                          <w:color w:val="595959" w:themeColor="text1" w:themeTint="A6"/>
                          <w:kern w:val="24"/>
                          <w:sz w:val="64"/>
                          <w:szCs w:val="64"/>
                        </w:rPr>
                        <w:t>甄优秀</w:t>
                      </w:r>
                    </w:p>
                  </w:txbxContent>
                </v:textbox>
              </v:shape>
            </w:pict>
          </mc:Fallback>
        </mc:AlternateContent>
      </w:r>
      <w:r w:rsidRPr="004A57D4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6943" behindDoc="0" locked="0" layoutInCell="1" allowOverlap="1" wp14:anchorId="19B4F9B4" wp14:editId="4EDC2C35">
                <wp:simplePos x="0" y="0"/>
                <wp:positionH relativeFrom="column">
                  <wp:posOffset>1708150</wp:posOffset>
                </wp:positionH>
                <wp:positionV relativeFrom="paragraph">
                  <wp:posOffset>6764199</wp:posOffset>
                </wp:positionV>
                <wp:extent cx="2008505" cy="431800"/>
                <wp:effectExtent l="0" t="0" r="0" b="6350"/>
                <wp:wrapNone/>
                <wp:docPr id="49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850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57D4" w:rsidRPr="00E416AA" w:rsidRDefault="004A57D4" w:rsidP="004A57D4">
                            <w:pPr>
                              <w:pStyle w:val="a5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color w:val="595959" w:themeColor="text1" w:themeTint="A6"/>
                              </w:rPr>
                            </w:pPr>
                            <w:r w:rsidRPr="00E416A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联系方式：1</w:t>
                            </w:r>
                            <w:r w:rsidR="00CB3C65" w:rsidRPr="00E416A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8500000000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84" type="#_x0000_t202" style="position:absolute;left:0;text-align:left;margin-left:134.5pt;margin-top:532.6pt;width:158.15pt;height:34pt;z-index:2519869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" filled="f" stroked="f">
                <v:textbox>
                  <w:txbxContent>
                    <w:p w:rsidR="004A57D4" w:rsidRPr="00E416AA" w:rsidRDefault="004A57D4" w:rsidP="004A57D4">
                      <w:pPr>
                        <w:pStyle w:val="a5"/>
                        <w:spacing w:before="0" w:beforeAutospacing="0" w:after="0" w:afterAutospacing="0"/>
                        <w:jc w:val="both"/>
                        <w:textAlignment w:val="baseline"/>
                        <w:rPr>
                          <w:color w:val="595959" w:themeColor="text1" w:themeTint="A6"/>
                        </w:rPr>
                      </w:pPr>
                      <w:r w:rsidRPr="00E416AA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</w:rPr>
                        <w:t>联系方式：1</w:t>
                      </w:r>
                      <w:r w:rsidR="00CB3C65" w:rsidRPr="00E416AA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</w:rPr>
                        <w:t>8500000000</w:t>
                      </w:r>
                    </w:p>
                  </w:txbxContent>
                </v:textbox>
              </v:shape>
            </w:pict>
          </mc:Fallback>
        </mc:AlternateContent>
      </w:r>
      <w:r w:rsidRPr="00CF00E6">
        <w:rPr>
          <w:rFonts w:ascii="微软雅黑" w:eastAsia="微软雅黑" w:hAnsi="微软雅黑"/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2339198" behindDoc="1" locked="0" layoutInCell="1" allowOverlap="1" wp14:anchorId="6F98C179" wp14:editId="52431F17">
            <wp:simplePos x="0" y="0"/>
            <wp:positionH relativeFrom="margin">
              <wp:posOffset>-1143000</wp:posOffset>
            </wp:positionH>
            <wp:positionV relativeFrom="margin">
              <wp:posOffset>-914400</wp:posOffset>
            </wp:positionV>
            <wp:extent cx="7585075" cy="10728960"/>
            <wp:effectExtent l="0" t="0" r="0" b="0"/>
            <wp:wrapNone/>
            <wp:docPr id="464" name="图片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鸟树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585075" cy="1072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0897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t xml:space="preserve"> </w:t>
      </w:r>
      <w:r w:rsidR="00ED54B0">
        <w:rPr>
          <w:rFonts w:ascii="微软雅黑" w:eastAsia="微软雅黑" w:hAnsi="微软雅黑" w:hint="eastAsia"/>
          <w:color w:val="595959" w:themeColor="text1" w:themeTint="A6"/>
          <w:sz w:val="24"/>
          <w:szCs w:val="24"/>
        </w:rPr>
        <w:t xml:space="preserve">  </w:t>
      </w:r>
    </w:p>
    <w:sectPr w:rsidR="00464082" w:rsidRPr="00464082" w:rsidSect="00062BD1">
      <w:headerReference w:type="even" r:id="rId32"/>
      <w:headerReference w:type="default" r:id="rId33"/>
      <w:pgSz w:w="11906" w:h="16838" w:code="10"/>
      <w:pgMar w:top="1440" w:right="1800" w:bottom="1440" w:left="180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F74" w:rsidRDefault="00A45F74" w:rsidP="006739D8">
      <w:r>
        <w:separator/>
      </w:r>
    </w:p>
  </w:endnote>
  <w:endnote w:type="continuationSeparator" w:id="0">
    <w:p w:rsidR="00A45F74" w:rsidRDefault="00A45F74" w:rsidP="00673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" w:fontKey="{45BA41D1-5096-4630-BA0C-B1B06AB0850D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2" w:fontKey="{21FB028E-1FD0-44B0-AA78-C7BA4B454635}"/>
    <w:embedBold r:id="rId3" w:fontKey="{42CABCBB-B32E-4C86-B851-7E509800EAB2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F3AB4122-BB09-48C5-83A0-F547B6DE674B}"/>
    <w:embedBold r:id="rId5" w:fontKey="{E9CAF922-9066-4681-815E-92939FAE7A00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  <w:embedRegular r:id="rId6" w:subsetted="1" w:fontKey="{4ADB7871-5850-42A2-8AA4-DA8B519CBDA6}"/>
    <w:embedBold r:id="rId7" w:subsetted="1" w:fontKey="{47B39C61-6361-40DE-9C18-934508C97912}"/>
  </w:font>
  <w:font w:name="方正综艺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8" w:subsetted="1" w:fontKey="{DC127A72-0D68-463A-84EB-EC8C80A8C8D9}"/>
  </w:font>
  <w:font w:name="方正少儿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9" w:subsetted="1" w:fontKey="{89E599D7-816B-411A-B9EB-97A488606694}"/>
  </w:font>
  <w:font w:name="汉仪仿宋简">
    <w:altName w:val="Arial Unicode MS"/>
    <w:charset w:val="86"/>
    <w:family w:val="modern"/>
    <w:pitch w:val="fixed"/>
    <w:sig w:usb0="00000000" w:usb1="080E0800" w:usb2="00000012" w:usb3="00000000" w:csb0="00040000" w:csb1="00000000"/>
    <w:embedBold r:id="rId10" w:subsetted="1" w:fontKey="{1FFBB21D-644F-42A8-84E4-750C32222128}"/>
  </w:font>
  <w:font w:name="方正大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1" w:subsetted="1" w:fontKey="{342D8ABD-E07F-401A-A38F-0A446748B27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9AC36727-B2DF-4168-907E-916BC72A985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F74" w:rsidRDefault="00A45F74" w:rsidP="006739D8">
      <w:r>
        <w:separator/>
      </w:r>
    </w:p>
  </w:footnote>
  <w:footnote w:type="continuationSeparator" w:id="0">
    <w:p w:rsidR="00A45F74" w:rsidRDefault="00A45F74" w:rsidP="006739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9D8" w:rsidRDefault="006739D8" w:rsidP="00BA4818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9D8" w:rsidRDefault="006739D8" w:rsidP="00BA4818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2403F"/>
    <w:multiLevelType w:val="hybridMultilevel"/>
    <w:tmpl w:val="D6D2B2C0"/>
    <w:lvl w:ilvl="0" w:tplc="04090003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displayBackgroundShape/>
  <w:embedTrueTypeFonts/>
  <w:embedSystemFonts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o:colormru v:ext="edit" colors="#e7cda7,#d5f4ff,#f7f8d6,#edf8d6,#edf8c8,#edf6c3,#b29873,#cebea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B59"/>
    <w:rsid w:val="000001AA"/>
    <w:rsid w:val="00024A4E"/>
    <w:rsid w:val="000253DC"/>
    <w:rsid w:val="000365AD"/>
    <w:rsid w:val="00043A9D"/>
    <w:rsid w:val="00043EDF"/>
    <w:rsid w:val="000449DF"/>
    <w:rsid w:val="0004553B"/>
    <w:rsid w:val="000476EA"/>
    <w:rsid w:val="00051239"/>
    <w:rsid w:val="00062BD1"/>
    <w:rsid w:val="000751F6"/>
    <w:rsid w:val="00097C41"/>
    <w:rsid w:val="000B0A9B"/>
    <w:rsid w:val="000C55DD"/>
    <w:rsid w:val="000D3244"/>
    <w:rsid w:val="000D685D"/>
    <w:rsid w:val="000E2760"/>
    <w:rsid w:val="001239E5"/>
    <w:rsid w:val="0012473C"/>
    <w:rsid w:val="00130088"/>
    <w:rsid w:val="00150F22"/>
    <w:rsid w:val="001624D1"/>
    <w:rsid w:val="00164972"/>
    <w:rsid w:val="00172614"/>
    <w:rsid w:val="00176100"/>
    <w:rsid w:val="001771FD"/>
    <w:rsid w:val="00190BAC"/>
    <w:rsid w:val="001A1CBA"/>
    <w:rsid w:val="001A7012"/>
    <w:rsid w:val="001C7E6D"/>
    <w:rsid w:val="001E02FF"/>
    <w:rsid w:val="00202D30"/>
    <w:rsid w:val="00211B15"/>
    <w:rsid w:val="00216DD6"/>
    <w:rsid w:val="00227547"/>
    <w:rsid w:val="002536D3"/>
    <w:rsid w:val="00272C00"/>
    <w:rsid w:val="002740C1"/>
    <w:rsid w:val="002856C2"/>
    <w:rsid w:val="00292996"/>
    <w:rsid w:val="002960FB"/>
    <w:rsid w:val="002A37A4"/>
    <w:rsid w:val="002C6762"/>
    <w:rsid w:val="002D7F2F"/>
    <w:rsid w:val="002E090C"/>
    <w:rsid w:val="002E5106"/>
    <w:rsid w:val="002E5D84"/>
    <w:rsid w:val="002E614A"/>
    <w:rsid w:val="002E65EA"/>
    <w:rsid w:val="00302D3D"/>
    <w:rsid w:val="003068D7"/>
    <w:rsid w:val="00324518"/>
    <w:rsid w:val="00326778"/>
    <w:rsid w:val="003347E1"/>
    <w:rsid w:val="00357A4E"/>
    <w:rsid w:val="00380FC1"/>
    <w:rsid w:val="00381108"/>
    <w:rsid w:val="00381AF7"/>
    <w:rsid w:val="003864C9"/>
    <w:rsid w:val="00394A43"/>
    <w:rsid w:val="003A32DC"/>
    <w:rsid w:val="003A3B04"/>
    <w:rsid w:val="003A3EEC"/>
    <w:rsid w:val="003B0897"/>
    <w:rsid w:val="003B3854"/>
    <w:rsid w:val="003C75A6"/>
    <w:rsid w:val="003D145B"/>
    <w:rsid w:val="00402F14"/>
    <w:rsid w:val="004259A3"/>
    <w:rsid w:val="00446912"/>
    <w:rsid w:val="004500E5"/>
    <w:rsid w:val="00464082"/>
    <w:rsid w:val="00482E9D"/>
    <w:rsid w:val="004A2730"/>
    <w:rsid w:val="004A57D4"/>
    <w:rsid w:val="004A659E"/>
    <w:rsid w:val="004E7CFB"/>
    <w:rsid w:val="0050694F"/>
    <w:rsid w:val="005361C4"/>
    <w:rsid w:val="00537AEA"/>
    <w:rsid w:val="00565117"/>
    <w:rsid w:val="00566616"/>
    <w:rsid w:val="00585584"/>
    <w:rsid w:val="005950BA"/>
    <w:rsid w:val="005D73CE"/>
    <w:rsid w:val="005F0021"/>
    <w:rsid w:val="005F4D62"/>
    <w:rsid w:val="0060009B"/>
    <w:rsid w:val="006065D6"/>
    <w:rsid w:val="00610DA2"/>
    <w:rsid w:val="0063386D"/>
    <w:rsid w:val="00641B97"/>
    <w:rsid w:val="00643703"/>
    <w:rsid w:val="006465F9"/>
    <w:rsid w:val="006739D8"/>
    <w:rsid w:val="00681F32"/>
    <w:rsid w:val="00685B59"/>
    <w:rsid w:val="00690C63"/>
    <w:rsid w:val="006A634B"/>
    <w:rsid w:val="006B10DE"/>
    <w:rsid w:val="006B32FD"/>
    <w:rsid w:val="006C78B7"/>
    <w:rsid w:val="006E7211"/>
    <w:rsid w:val="006F0A02"/>
    <w:rsid w:val="006F1FBF"/>
    <w:rsid w:val="007050C5"/>
    <w:rsid w:val="00715B98"/>
    <w:rsid w:val="007411F0"/>
    <w:rsid w:val="0076621E"/>
    <w:rsid w:val="00774BB1"/>
    <w:rsid w:val="007824CC"/>
    <w:rsid w:val="00785DDE"/>
    <w:rsid w:val="00793953"/>
    <w:rsid w:val="00797642"/>
    <w:rsid w:val="007A2215"/>
    <w:rsid w:val="007D4DD8"/>
    <w:rsid w:val="007F1930"/>
    <w:rsid w:val="007F485B"/>
    <w:rsid w:val="008316DE"/>
    <w:rsid w:val="0083683E"/>
    <w:rsid w:val="008631E5"/>
    <w:rsid w:val="00872154"/>
    <w:rsid w:val="00874F93"/>
    <w:rsid w:val="00876AF0"/>
    <w:rsid w:val="008847DD"/>
    <w:rsid w:val="00886AEE"/>
    <w:rsid w:val="008A1826"/>
    <w:rsid w:val="008B15D4"/>
    <w:rsid w:val="008E12C1"/>
    <w:rsid w:val="008E5CE2"/>
    <w:rsid w:val="008E6FA3"/>
    <w:rsid w:val="008F0E49"/>
    <w:rsid w:val="008F512E"/>
    <w:rsid w:val="0090352F"/>
    <w:rsid w:val="0090646C"/>
    <w:rsid w:val="00943B80"/>
    <w:rsid w:val="0095571C"/>
    <w:rsid w:val="00976C7F"/>
    <w:rsid w:val="00995B5C"/>
    <w:rsid w:val="009A0092"/>
    <w:rsid w:val="009A079A"/>
    <w:rsid w:val="009D00C7"/>
    <w:rsid w:val="009D23AE"/>
    <w:rsid w:val="009F02A2"/>
    <w:rsid w:val="009F2FCD"/>
    <w:rsid w:val="00A00943"/>
    <w:rsid w:val="00A16732"/>
    <w:rsid w:val="00A178F7"/>
    <w:rsid w:val="00A3451D"/>
    <w:rsid w:val="00A43F3F"/>
    <w:rsid w:val="00A45F74"/>
    <w:rsid w:val="00A545D6"/>
    <w:rsid w:val="00A55466"/>
    <w:rsid w:val="00A56439"/>
    <w:rsid w:val="00A608D9"/>
    <w:rsid w:val="00A7333D"/>
    <w:rsid w:val="00A74121"/>
    <w:rsid w:val="00A94CE9"/>
    <w:rsid w:val="00AA0F55"/>
    <w:rsid w:val="00AA4657"/>
    <w:rsid w:val="00AC265F"/>
    <w:rsid w:val="00AD45B9"/>
    <w:rsid w:val="00AD548C"/>
    <w:rsid w:val="00AE3908"/>
    <w:rsid w:val="00AE558B"/>
    <w:rsid w:val="00AF14D6"/>
    <w:rsid w:val="00B00549"/>
    <w:rsid w:val="00B05075"/>
    <w:rsid w:val="00B13A95"/>
    <w:rsid w:val="00B27759"/>
    <w:rsid w:val="00B35B5D"/>
    <w:rsid w:val="00B369C0"/>
    <w:rsid w:val="00B75E29"/>
    <w:rsid w:val="00B81C82"/>
    <w:rsid w:val="00B839C2"/>
    <w:rsid w:val="00B83D2F"/>
    <w:rsid w:val="00B84686"/>
    <w:rsid w:val="00BA4818"/>
    <w:rsid w:val="00BB22B9"/>
    <w:rsid w:val="00BB370B"/>
    <w:rsid w:val="00BD52F6"/>
    <w:rsid w:val="00BD7C27"/>
    <w:rsid w:val="00BF40D5"/>
    <w:rsid w:val="00C20813"/>
    <w:rsid w:val="00C21D54"/>
    <w:rsid w:val="00C22136"/>
    <w:rsid w:val="00C26F2A"/>
    <w:rsid w:val="00C271A5"/>
    <w:rsid w:val="00C27E90"/>
    <w:rsid w:val="00C327F2"/>
    <w:rsid w:val="00C46A43"/>
    <w:rsid w:val="00C512EE"/>
    <w:rsid w:val="00C60028"/>
    <w:rsid w:val="00C63EF6"/>
    <w:rsid w:val="00C64FC6"/>
    <w:rsid w:val="00C659D9"/>
    <w:rsid w:val="00CB3C65"/>
    <w:rsid w:val="00CD1BE9"/>
    <w:rsid w:val="00CD7ABE"/>
    <w:rsid w:val="00CE2BFD"/>
    <w:rsid w:val="00CF00E6"/>
    <w:rsid w:val="00D26800"/>
    <w:rsid w:val="00D43238"/>
    <w:rsid w:val="00D539FA"/>
    <w:rsid w:val="00D672B1"/>
    <w:rsid w:val="00DA01DD"/>
    <w:rsid w:val="00DC355F"/>
    <w:rsid w:val="00DE0FC0"/>
    <w:rsid w:val="00DF5CCF"/>
    <w:rsid w:val="00E02774"/>
    <w:rsid w:val="00E15541"/>
    <w:rsid w:val="00E20D9C"/>
    <w:rsid w:val="00E416AA"/>
    <w:rsid w:val="00E4429B"/>
    <w:rsid w:val="00E47CD6"/>
    <w:rsid w:val="00E531E6"/>
    <w:rsid w:val="00E64D14"/>
    <w:rsid w:val="00E66AB3"/>
    <w:rsid w:val="00E671F6"/>
    <w:rsid w:val="00E8284F"/>
    <w:rsid w:val="00EA76CD"/>
    <w:rsid w:val="00EB2268"/>
    <w:rsid w:val="00EB27F9"/>
    <w:rsid w:val="00EB689D"/>
    <w:rsid w:val="00EC06E1"/>
    <w:rsid w:val="00EC5923"/>
    <w:rsid w:val="00EC781A"/>
    <w:rsid w:val="00ED54B0"/>
    <w:rsid w:val="00ED74F9"/>
    <w:rsid w:val="00F026F1"/>
    <w:rsid w:val="00F06A2B"/>
    <w:rsid w:val="00F07BBF"/>
    <w:rsid w:val="00F2314B"/>
    <w:rsid w:val="00F663CD"/>
    <w:rsid w:val="00F831B1"/>
    <w:rsid w:val="00F85565"/>
    <w:rsid w:val="00F915DC"/>
    <w:rsid w:val="00FA48E8"/>
    <w:rsid w:val="00FB2ABD"/>
    <w:rsid w:val="00FB595F"/>
    <w:rsid w:val="00FC5C16"/>
    <w:rsid w:val="00FD7403"/>
    <w:rsid w:val="00FD7C58"/>
    <w:rsid w:val="00FE01F7"/>
    <w:rsid w:val="00FE38DA"/>
    <w:rsid w:val="00FF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7cda7,#d5f4ff,#f7f8d6,#edf8d6,#edf8c8,#edf6c3,#b29873,#cebea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2775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27759"/>
    <w:rPr>
      <w:sz w:val="18"/>
      <w:szCs w:val="18"/>
    </w:rPr>
  </w:style>
  <w:style w:type="character" w:styleId="a4">
    <w:name w:val="Hyperlink"/>
    <w:basedOn w:val="a0"/>
    <w:uiPriority w:val="99"/>
    <w:unhideWhenUsed/>
    <w:rsid w:val="000B0A9B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E155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0D3244"/>
    <w:pPr>
      <w:ind w:firstLineChars="200" w:firstLine="420"/>
    </w:pPr>
  </w:style>
  <w:style w:type="paragraph" w:styleId="a7">
    <w:name w:val="No Spacing"/>
    <w:uiPriority w:val="1"/>
    <w:qFormat/>
    <w:rsid w:val="00FB595F"/>
    <w:pPr>
      <w:widowControl w:val="0"/>
      <w:jc w:val="both"/>
    </w:pPr>
  </w:style>
  <w:style w:type="paragraph" w:customStyle="1" w:styleId="reader-word-layer">
    <w:name w:val="reader-word-layer"/>
    <w:basedOn w:val="a"/>
    <w:rsid w:val="00874F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header"/>
    <w:basedOn w:val="a"/>
    <w:link w:val="Char0"/>
    <w:uiPriority w:val="99"/>
    <w:unhideWhenUsed/>
    <w:rsid w:val="006739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6739D8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6739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6739D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2775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27759"/>
    <w:rPr>
      <w:sz w:val="18"/>
      <w:szCs w:val="18"/>
    </w:rPr>
  </w:style>
  <w:style w:type="character" w:styleId="a4">
    <w:name w:val="Hyperlink"/>
    <w:basedOn w:val="a0"/>
    <w:uiPriority w:val="99"/>
    <w:unhideWhenUsed/>
    <w:rsid w:val="000B0A9B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E155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0D3244"/>
    <w:pPr>
      <w:ind w:firstLineChars="200" w:firstLine="420"/>
    </w:pPr>
  </w:style>
  <w:style w:type="paragraph" w:styleId="a7">
    <w:name w:val="No Spacing"/>
    <w:uiPriority w:val="1"/>
    <w:qFormat/>
    <w:rsid w:val="00FB595F"/>
    <w:pPr>
      <w:widowControl w:val="0"/>
      <w:jc w:val="both"/>
    </w:pPr>
  </w:style>
  <w:style w:type="paragraph" w:customStyle="1" w:styleId="reader-word-layer">
    <w:name w:val="reader-word-layer"/>
    <w:basedOn w:val="a"/>
    <w:rsid w:val="00874F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header"/>
    <w:basedOn w:val="a"/>
    <w:link w:val="Char0"/>
    <w:uiPriority w:val="99"/>
    <w:unhideWhenUsed/>
    <w:rsid w:val="006739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6739D8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6739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6739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82004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6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573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4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3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0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3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8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8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894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912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9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797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9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8.jpe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microsoft.com/office/2007/relationships/hdphoto" Target="media/hdphoto3.wdp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microsoft.com/office/2007/relationships/hdphoto" Target="media/hdphoto2.wdp"/><Relationship Id="rId25" Type="http://schemas.microsoft.com/office/2007/relationships/hdphoto" Target="media/hdphoto4.wdp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microsoft.com/office/2007/relationships/hdphoto" Target="media/hdphoto1.wdp"/><Relationship Id="rId19" Type="http://schemas.openxmlformats.org/officeDocument/2006/relationships/image" Target="media/image9.png"/><Relationship Id="rId31" Type="http://schemas.openxmlformats.org/officeDocument/2006/relationships/image" Target="media/image110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1016;&#35878;\&#25105;&#22270;&#32593;\&#24179;&#38754;&#35774;&#35745;\PS\&#23567;&#23398;&#29983;&#31616;&#21382;\word\Doc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D4C00C-AC83-4B4B-BD0A-57FD764A1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1087</TotalTime>
  <Pages>10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129</cp:revision>
  <cp:lastPrinted>2016-04-05T05:26:00Z</cp:lastPrinted>
  <dcterms:created xsi:type="dcterms:W3CDTF">2016-03-25T08:37:00Z</dcterms:created>
  <dcterms:modified xsi:type="dcterms:W3CDTF">2016-04-05T05:30:00Z</dcterms:modified>
</cp:coreProperties>
</file>